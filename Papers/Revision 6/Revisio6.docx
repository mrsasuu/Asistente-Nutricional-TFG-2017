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B17348" w14:textId="77777777" w:rsidR="00EA6423" w:rsidRPr="004D2D8A" w:rsidRDefault="00D17D80" w:rsidP="003B4B31">
      <w:pPr>
        <w:pStyle w:val="MDPI11articletype"/>
      </w:pPr>
      <w:r>
        <w:t>Article</w:t>
      </w:r>
    </w:p>
    <w:p w14:paraId="70A065BF" w14:textId="3D4742FC" w:rsidR="00EA6423" w:rsidRPr="004D2D8A" w:rsidRDefault="00B7045B" w:rsidP="003B4B31">
      <w:pPr>
        <w:pStyle w:val="MDPI12title"/>
        <w:spacing w:line="240" w:lineRule="atLeast"/>
      </w:pPr>
      <w:r w:rsidRPr="00B7045B">
        <w:t>Design and implementation of virtual coaches for healthy nutrition habits monitoring and encouragement</w:t>
      </w:r>
      <w:r w:rsidR="00D17D80" w:rsidRPr="00D17D80">
        <w:t>.</w:t>
      </w:r>
    </w:p>
    <w:p w14:paraId="15BD5E0E" w14:textId="77777777" w:rsidR="00F82B9D" w:rsidRPr="004D2D8A" w:rsidRDefault="00F82B9D" w:rsidP="003B4B31">
      <w:pPr>
        <w:pStyle w:val="MDPI14history"/>
      </w:pPr>
      <w:r w:rsidRPr="004D2D8A">
        <w:t xml:space="preserve">Academic Editor: </w:t>
      </w:r>
      <w:r w:rsidR="00D17D80">
        <w:t>University of Granada</w:t>
      </w:r>
    </w:p>
    <w:p w14:paraId="1CCDFBA1" w14:textId="77777777" w:rsidR="00F82B9D" w:rsidRPr="004D2D8A" w:rsidRDefault="00F82B9D" w:rsidP="003B4B31">
      <w:pPr>
        <w:pStyle w:val="MDPI14history"/>
        <w:spacing w:before="0"/>
      </w:pPr>
      <w:r w:rsidRPr="004D2D8A">
        <w:t>Received: date; Accepted: date; Published: date</w:t>
      </w:r>
    </w:p>
    <w:p w14:paraId="2F72C2EB" w14:textId="7645B0FD" w:rsidR="00265B19" w:rsidRPr="00B7045B" w:rsidRDefault="00265B19" w:rsidP="00265B19">
      <w:pPr>
        <w:pStyle w:val="MDPI17abstract"/>
      </w:pPr>
      <w:r w:rsidRPr="004D2D8A">
        <w:rPr>
          <w:b/>
        </w:rPr>
        <w:t xml:space="preserve">Abstract: </w:t>
      </w:r>
      <w:r w:rsidRPr="00F152D4">
        <w:t>A</w:t>
      </w:r>
      <w:r>
        <w:rPr>
          <w:b/>
        </w:rPr>
        <w:t xml:space="preserve"> </w:t>
      </w:r>
      <w:r w:rsidRPr="00CC5260">
        <w:t>g</w:t>
      </w:r>
      <w:r>
        <w:t xml:space="preserve">ood health is the result of a healthy lifestyle, where nutrition is a key concern. However, in today’s society, nutritional disorders affect children, adults and elderly people, mainly due to a scarce nutrition knowledge </w:t>
      </w:r>
      <w:r w:rsidRPr="00CA6AD7">
        <w:t xml:space="preserve">and the lack of </w:t>
      </w:r>
      <w:r>
        <w:t xml:space="preserve">a </w:t>
      </w:r>
      <w:r w:rsidRPr="00CA6AD7">
        <w:t xml:space="preserve">healthy </w:t>
      </w:r>
      <w:r>
        <w:t>lifestyle. A commonly adopted solution to these</w:t>
      </w:r>
      <w:r w:rsidRPr="00B339E1">
        <w:t xml:space="preserve"> nutritional imbalances is to record </w:t>
      </w:r>
      <w:r>
        <w:t>food intake over the course of the day</w:t>
      </w:r>
      <w:r w:rsidRPr="00B339E1">
        <w:t>,</w:t>
      </w:r>
      <w:r>
        <w:t xml:space="preserve"> usually,</w:t>
      </w:r>
      <w:r w:rsidRPr="00B339E1">
        <w:t xml:space="preserve"> </w:t>
      </w:r>
      <w:r>
        <w:t>creating</w:t>
      </w:r>
      <w:r w:rsidRPr="00B339E1">
        <w:t xml:space="preserve"> </w:t>
      </w:r>
      <w:r>
        <w:t xml:space="preserve">custom </w:t>
      </w:r>
      <w:r w:rsidRPr="00B339E1">
        <w:t>meal plan</w:t>
      </w:r>
      <w:r>
        <w:t>s to count the amount of</w:t>
      </w:r>
      <w:r w:rsidRPr="00B339E1">
        <w:t xml:space="preserve"> macronutrients and micronutrients</w:t>
      </w:r>
      <w:r>
        <w:t xml:space="preserve"> acquired in each meal. Nowadays, there exist</w:t>
      </w:r>
      <w:r w:rsidRPr="009B5391">
        <w:t xml:space="preserve"> </w:t>
      </w:r>
      <w:r>
        <w:t xml:space="preserve">many nutritional tracking applications (NTA) that </w:t>
      </w:r>
      <w:r w:rsidRPr="009B5391">
        <w:t xml:space="preserve">record </w:t>
      </w:r>
      <w:r>
        <w:t>energy intakes as well as users’ physiological parameters</w:t>
      </w:r>
      <w:r w:rsidRPr="009B5391">
        <w:t xml:space="preserve">. However, </w:t>
      </w:r>
      <w:r>
        <w:t>most of these NTA are unsupervised applications. That is,</w:t>
      </w:r>
      <w:r w:rsidRPr="009B5391">
        <w:t xml:space="preserve"> </w:t>
      </w:r>
      <w:r>
        <w:t>they have not been designed to provide</w:t>
      </w:r>
      <w:r w:rsidRPr="009B5391">
        <w:t xml:space="preserve"> gradual </w:t>
      </w:r>
      <w:r>
        <w:t xml:space="preserve">meal </w:t>
      </w:r>
      <w:r w:rsidRPr="009B5391">
        <w:t xml:space="preserve">plans that </w:t>
      </w:r>
      <w:r>
        <w:t xml:space="preserve">are tailored to the users and </w:t>
      </w:r>
      <w:r w:rsidR="00A94589">
        <w:t xml:space="preserve">that </w:t>
      </w:r>
      <w:r>
        <w:t>help them</w:t>
      </w:r>
      <w:r w:rsidRPr="009B5391">
        <w:t xml:space="preserve"> to adopt healthy nutrition habit</w:t>
      </w:r>
      <w:r>
        <w:t xml:space="preserve">s, or are </w:t>
      </w:r>
      <w:r w:rsidR="00A94589">
        <w:t xml:space="preserve">not </w:t>
      </w:r>
      <w:r>
        <w:t>supervised by health professionals</w:t>
      </w:r>
      <w:r w:rsidRPr="005C3D96">
        <w:t>.</w:t>
      </w:r>
      <w:r>
        <w:t xml:space="preserve"> In this manuscript, we present a system architecture intended to serve as a reference architecture for building NTA that include plans to adopt a healthy habit </w:t>
      </w:r>
      <w:r w:rsidR="00671D35">
        <w:t>gradually</w:t>
      </w:r>
      <w:r>
        <w:t xml:space="preserve"> in association with professional supervision </w:t>
      </w:r>
      <w:r w:rsidR="00637D4F">
        <w:t>guidelines</w:t>
      </w:r>
      <w:r>
        <w:t xml:space="preserve">. In order to </w:t>
      </w:r>
      <w:r w:rsidR="00A94589">
        <w:t xml:space="preserve">show the applicability of </w:t>
      </w:r>
      <w:r>
        <w:t>th</w:t>
      </w:r>
      <w:r w:rsidR="00637D4F">
        <w:t>e</w:t>
      </w:r>
      <w:r>
        <w:t xml:space="preserve"> architecture</w:t>
      </w:r>
      <w:r w:rsidR="00637D4F">
        <w:t xml:space="preserve"> presented</w:t>
      </w:r>
      <w:r>
        <w:t xml:space="preserve">, it is also introduced Food4Living, </w:t>
      </w:r>
      <w:r w:rsidR="003E60B9">
        <w:t xml:space="preserve">an app based on the proposed reference architecture and which consists of </w:t>
      </w:r>
      <w:r>
        <w:t>a cloud-based mobile wellness platform to support</w:t>
      </w:r>
      <w:r w:rsidRPr="00B83F25">
        <w:t xml:space="preserve"> the monitoring of </w:t>
      </w:r>
      <w:r w:rsidR="00671D35">
        <w:t xml:space="preserve">daily </w:t>
      </w:r>
      <w:r>
        <w:t>nutrition</w:t>
      </w:r>
      <w:r w:rsidRPr="00B83F25">
        <w:t xml:space="preserve"> habits and improve</w:t>
      </w:r>
      <w:r>
        <w:t xml:space="preserve"> them through</w:t>
      </w:r>
      <w:r w:rsidRPr="00B83F25">
        <w:t xml:space="preserve"> the interaction between users and </w:t>
      </w:r>
      <w:r>
        <w:t>professional</w:t>
      </w:r>
      <w:r w:rsidRPr="00B83F25">
        <w:t xml:space="preserve"> advisors</w:t>
      </w:r>
      <w:r>
        <w:t xml:space="preserve"> (nutritionist and dieticians). </w:t>
      </w:r>
      <w:r w:rsidR="00CC5260" w:rsidRPr="00CC5260">
        <w:t>The main benefit of Food4Living is the improvement of autonomy and independence of users through real-time feedback during the process of compliance with adapted diets, adopting new eating habits under rigorous expert control.</w:t>
      </w:r>
      <w:r>
        <w:t xml:space="preserve"> Food4Living is especially </w:t>
      </w:r>
      <w:r w:rsidR="00A94589">
        <w:t xml:space="preserve">targeted </w:t>
      </w:r>
      <w:r>
        <w:t xml:space="preserve">to older people, </w:t>
      </w:r>
      <w:r w:rsidR="00A94589">
        <w:t xml:space="preserve">whose </w:t>
      </w:r>
      <w:r>
        <w:t xml:space="preserve">specific needs are not conveniently addressed in the state-of-the-art </w:t>
      </w:r>
      <w:commentRangeStart w:id="0"/>
      <w:commentRangeStart w:id="1"/>
      <w:r>
        <w:t>systems</w:t>
      </w:r>
      <w:r w:rsidRPr="005366FC">
        <w:t>.</w:t>
      </w:r>
      <w:commentRangeEnd w:id="0"/>
      <w:r w:rsidR="001616D7">
        <w:rPr>
          <w:rStyle w:val="Refdecomentario"/>
          <w:rFonts w:ascii="Times New Roman" w:hAnsi="Times New Roman"/>
          <w:lang w:bidi="ar-SA"/>
        </w:rPr>
        <w:commentReference w:id="0"/>
      </w:r>
      <w:commentRangeEnd w:id="1"/>
      <w:r w:rsidR="000E3E60">
        <w:rPr>
          <w:rStyle w:val="Refdecomentario"/>
          <w:rFonts w:ascii="Times New Roman" w:hAnsi="Times New Roman"/>
          <w:lang w:bidi="ar-SA"/>
        </w:rPr>
        <w:commentReference w:id="1"/>
      </w:r>
    </w:p>
    <w:p w14:paraId="68545CB4" w14:textId="678108CB" w:rsidR="00EA6423" w:rsidRPr="004D2D8A" w:rsidRDefault="00EA6423" w:rsidP="003B4B31">
      <w:pPr>
        <w:pStyle w:val="MDPI18keywords"/>
      </w:pPr>
      <w:r w:rsidRPr="004D2D8A">
        <w:rPr>
          <w:b/>
        </w:rPr>
        <w:t xml:space="preserve">Keywords: </w:t>
      </w:r>
      <w:r w:rsidR="005366FC">
        <w:t>nutrition</w:t>
      </w:r>
      <w:r w:rsidRPr="004D2D8A">
        <w:t xml:space="preserve">; </w:t>
      </w:r>
      <w:r w:rsidR="005366FC">
        <w:t>telemonitoring</w:t>
      </w:r>
      <w:r w:rsidRPr="004D2D8A">
        <w:t>;</w:t>
      </w:r>
      <w:r w:rsidR="005366FC">
        <w:t xml:space="preserve"> </w:t>
      </w:r>
      <w:r w:rsidR="00656780">
        <w:t>usability</w:t>
      </w:r>
      <w:r w:rsidR="005366FC">
        <w:t xml:space="preserve">; cloud </w:t>
      </w:r>
      <w:r w:rsidR="00656780">
        <w:t>computing</w:t>
      </w:r>
      <w:r w:rsidR="005366FC">
        <w:t>; healthy habits</w:t>
      </w:r>
      <w:r w:rsidR="00A50CAE">
        <w:t>; elderly</w:t>
      </w:r>
      <w:r w:rsidR="00656780">
        <w:t xml:space="preserve"> people</w:t>
      </w:r>
      <w:r w:rsidR="00A50CAE">
        <w:t xml:space="preserve">; </w:t>
      </w:r>
      <w:r w:rsidR="00656780">
        <w:t>smartphones</w:t>
      </w:r>
      <w:r w:rsidR="00A50CAE">
        <w:t>;</w:t>
      </w:r>
      <w:r w:rsidR="00A503A8">
        <w:t xml:space="preserve"> nutritional assessment; virtual coach;</w:t>
      </w:r>
      <w:r w:rsidR="00A50CAE">
        <w:t xml:space="preserve"> </w:t>
      </w:r>
    </w:p>
    <w:p w14:paraId="077560F3" w14:textId="77777777" w:rsidR="00EA6423" w:rsidRPr="004D2D8A" w:rsidRDefault="00EA6423" w:rsidP="003B4B31">
      <w:pPr>
        <w:pStyle w:val="MDPI19line"/>
      </w:pPr>
    </w:p>
    <w:p w14:paraId="57266639" w14:textId="6008D562" w:rsidR="00EC5613" w:rsidRPr="002A7A6F" w:rsidRDefault="00EA6423" w:rsidP="00C51218">
      <w:pPr>
        <w:pStyle w:val="MDPI21heading1"/>
      </w:pPr>
      <w:r w:rsidRPr="002A7A6F">
        <w:rPr>
          <w:lang w:eastAsia="zh-CN"/>
        </w:rPr>
        <w:t xml:space="preserve">1. </w:t>
      </w:r>
      <w:r w:rsidRPr="002A7A6F">
        <w:t>Introduction</w:t>
      </w:r>
      <w:bookmarkStart w:id="2" w:name="OLE_LINK1"/>
      <w:bookmarkStart w:id="3" w:name="OLE_LINK2"/>
    </w:p>
    <w:p w14:paraId="557198B7" w14:textId="570BE83D" w:rsidR="00032911" w:rsidRDefault="00EC5613" w:rsidP="003B4B31">
      <w:pPr>
        <w:pStyle w:val="MDPI31text"/>
      </w:pPr>
      <w:r w:rsidRPr="00EC5613">
        <w:t xml:space="preserve">Healthy aging involves the interaction between genes, </w:t>
      </w:r>
      <w:r w:rsidR="00FF3277">
        <w:t xml:space="preserve">the </w:t>
      </w:r>
      <w:r w:rsidRPr="00EC5613">
        <w:t xml:space="preserve">environment, and lifestyle factors, particularly </w:t>
      </w:r>
      <w:r w:rsidR="00D60E38">
        <w:t>good eating habits</w:t>
      </w:r>
      <w:r w:rsidR="00D60E38" w:rsidRPr="00EC5613">
        <w:t xml:space="preserve"> </w:t>
      </w:r>
      <w:r w:rsidRPr="00EC5613">
        <w:t xml:space="preserve">and </w:t>
      </w:r>
      <w:r w:rsidR="00D60E38">
        <w:t xml:space="preserve">regular </w:t>
      </w:r>
      <w:r w:rsidRPr="00EC5613">
        <w:t>physical activity. Worldwide, the increase in life span has led to an increase in morbidity and mortality as the result of chronic, lifestyle-influenced diseases such as type 2 diabetes, cardiovascular disease and cancer</w:t>
      </w:r>
      <w:r w:rsidR="00FE0615">
        <w:t>, among others</w:t>
      </w:r>
      <w:r w:rsidRPr="00EC5613">
        <w:t>. Nutrient deficiency diseases are giving way to energy imbalances,</w:t>
      </w:r>
      <w:r w:rsidR="00B04A63">
        <w:t xml:space="preserve"> so</w:t>
      </w:r>
      <w:r w:rsidRPr="00EC5613">
        <w:t xml:space="preserve"> links between diet and chronic disease are becoming clearer</w:t>
      </w:r>
      <w:r>
        <w:t xml:space="preserve"> [</w:t>
      </w:r>
      <w:r w:rsidR="0099694A">
        <w:rPr>
          <w:color w:val="0000FF"/>
        </w:rPr>
        <w:t>1</w:t>
      </w:r>
      <w:r>
        <w:t>]</w:t>
      </w:r>
      <w:r w:rsidRPr="00EC5613">
        <w:t>.</w:t>
      </w:r>
      <w:r w:rsidRPr="00EC5613" w:rsidDel="00EC5613">
        <w:t xml:space="preserve"> </w:t>
      </w:r>
      <w:r w:rsidR="00FE041C">
        <w:t>L</w:t>
      </w:r>
      <w:r w:rsidR="00FE041C" w:rsidRPr="00CA6AD7">
        <w:t>ack of healthy habits</w:t>
      </w:r>
      <w:r w:rsidR="00656780">
        <w:t xml:space="preserve"> such as</w:t>
      </w:r>
      <w:r w:rsidR="00FE041C">
        <w:t xml:space="preserve"> </w:t>
      </w:r>
      <w:r w:rsidR="00656780">
        <w:t>eating disorders and sedentary lifestyle</w:t>
      </w:r>
      <w:r w:rsidR="00FE041C">
        <w:t xml:space="preserve"> are the main causes </w:t>
      </w:r>
      <w:r w:rsidR="00E546C4">
        <w:t>of health issues</w:t>
      </w:r>
      <w:r w:rsidR="00656780">
        <w:t>, according to the World Health Organization [</w:t>
      </w:r>
      <w:r w:rsidR="0099694A">
        <w:rPr>
          <w:color w:val="0000FF"/>
        </w:rPr>
        <w:t>2</w:t>
      </w:r>
      <w:r w:rsidR="00422EDE" w:rsidRPr="00BC77ED">
        <w:rPr>
          <w:color w:val="auto"/>
        </w:rPr>
        <w:t>]</w:t>
      </w:r>
      <w:r w:rsidR="00FC3205">
        <w:t>.</w:t>
      </w:r>
      <w:r w:rsidR="00DA16B2">
        <w:t xml:space="preserve"> </w:t>
      </w:r>
    </w:p>
    <w:p w14:paraId="2BC5C7BA" w14:textId="12CDC2D3" w:rsidR="003972C3" w:rsidRDefault="00424BB5" w:rsidP="003B4B31">
      <w:pPr>
        <w:pStyle w:val="MDPI31text"/>
      </w:pPr>
      <w:r w:rsidRPr="00203BD8">
        <w:t xml:space="preserve">The food we eat is </w:t>
      </w:r>
      <w:r w:rsidR="00704CCE">
        <w:t>composed</w:t>
      </w:r>
      <w:r w:rsidRPr="00203BD8">
        <w:t xml:space="preserve"> of two </w:t>
      </w:r>
      <w:r w:rsidR="00A654AB">
        <w:t xml:space="preserve">main </w:t>
      </w:r>
      <w:r w:rsidRPr="00203BD8">
        <w:t>groups of nutrients</w:t>
      </w:r>
      <w:r w:rsidR="009713C4">
        <w:t>:</w:t>
      </w:r>
      <w:r w:rsidRPr="00203BD8">
        <w:t xml:space="preserve"> </w:t>
      </w:r>
      <w:r w:rsidR="009713C4">
        <w:t>(1)</w:t>
      </w:r>
      <w:r w:rsidRPr="00203BD8">
        <w:t xml:space="preserve"> macronutrients</w:t>
      </w:r>
      <w:r w:rsidR="009713C4">
        <w:t xml:space="preserve"> (carbohydrates, proteins and </w:t>
      </w:r>
      <w:r w:rsidR="00A25614">
        <w:t>fats</w:t>
      </w:r>
      <w:r w:rsidR="009713C4">
        <w:t>)</w:t>
      </w:r>
      <w:r w:rsidRPr="00203BD8">
        <w:t>, which contribute most of the metabolic energy to the organism;</w:t>
      </w:r>
      <w:r w:rsidR="009713C4">
        <w:t xml:space="preserve"> and (2)</w:t>
      </w:r>
      <w:r w:rsidRPr="00203BD8">
        <w:t xml:space="preserve"> </w:t>
      </w:r>
      <w:r w:rsidR="00BC77ED" w:rsidRPr="00203BD8">
        <w:t>micronutrients</w:t>
      </w:r>
      <w:r w:rsidR="00A654AB">
        <w:t xml:space="preserve"> (vitamins and minerals)</w:t>
      </w:r>
      <w:r w:rsidR="00BC77ED" w:rsidRPr="00203BD8">
        <w:t>, which are</w:t>
      </w:r>
      <w:r w:rsidRPr="00203BD8">
        <w:t xml:space="preserve"> necessary in small proportions and do not provide energy.</w:t>
      </w:r>
      <w:r w:rsidR="00203BD8">
        <w:t xml:space="preserve"> </w:t>
      </w:r>
      <w:r w:rsidR="00203BD8" w:rsidRPr="00203BD8">
        <w:t xml:space="preserve">To </w:t>
      </w:r>
      <w:r w:rsidR="009713C4">
        <w:t>be healthy</w:t>
      </w:r>
      <w:r w:rsidR="00203BD8" w:rsidRPr="00203BD8">
        <w:t xml:space="preserve">, it is </w:t>
      </w:r>
      <w:r w:rsidR="00704CCE" w:rsidRPr="00203BD8">
        <w:t>essential</w:t>
      </w:r>
      <w:r w:rsidR="00203BD8" w:rsidRPr="00203BD8">
        <w:t xml:space="preserve"> to maintain a correct balance of macronutrients and micronutrients</w:t>
      </w:r>
      <w:r w:rsidR="009713C4">
        <w:t xml:space="preserve">, </w:t>
      </w:r>
      <w:r w:rsidR="00BC77ED">
        <w:t>and</w:t>
      </w:r>
      <w:r w:rsidR="00BC77ED" w:rsidRPr="00203BD8">
        <w:t xml:space="preserve"> not</w:t>
      </w:r>
      <w:r w:rsidR="00203BD8" w:rsidRPr="00203BD8">
        <w:t xml:space="preserve"> exceed </w:t>
      </w:r>
      <w:r w:rsidR="009713C4">
        <w:t>the</w:t>
      </w:r>
      <w:r w:rsidR="00203BD8" w:rsidRPr="00203BD8">
        <w:t xml:space="preserve"> amount</w:t>
      </w:r>
      <w:r w:rsidR="009713C4">
        <w:t xml:space="preserve"> that our body needs</w:t>
      </w:r>
      <w:r w:rsidR="00203BD8" w:rsidRPr="00203BD8">
        <w:t>. A lack of control over nutritional requirements is the main cause of cardio-vascular diseases</w:t>
      </w:r>
      <w:r w:rsidR="003D5865">
        <w:t xml:space="preserve">. </w:t>
      </w:r>
      <w:r w:rsidR="00A94589">
        <w:t>T</w:t>
      </w:r>
      <w:r w:rsidR="00CE3E6B">
        <w:t>his fact</w:t>
      </w:r>
      <w:r w:rsidR="00A94589" w:rsidRPr="00203BD8">
        <w:t xml:space="preserve"> </w:t>
      </w:r>
      <w:r w:rsidR="00203BD8" w:rsidRPr="00203BD8">
        <w:t>highlight</w:t>
      </w:r>
      <w:r w:rsidR="003D5865">
        <w:t>s</w:t>
      </w:r>
      <w:r w:rsidR="00203BD8" w:rsidRPr="00203BD8">
        <w:t xml:space="preserve"> the importance of accomplish</w:t>
      </w:r>
      <w:r w:rsidR="00704CCE">
        <w:t>ing</w:t>
      </w:r>
      <w:r w:rsidR="00203BD8" w:rsidRPr="00203BD8">
        <w:t xml:space="preserve"> food plans that balance all </w:t>
      </w:r>
      <w:r w:rsidR="00FF3277" w:rsidRPr="00FF3277">
        <w:t>body needs</w:t>
      </w:r>
      <w:r w:rsidR="00FF3277" w:rsidRPr="00FF3277" w:rsidDel="00FF3277">
        <w:t xml:space="preserve"> </w:t>
      </w:r>
      <w:r w:rsidR="00203BD8">
        <w:t>[</w:t>
      </w:r>
      <w:r w:rsidR="0099694A">
        <w:rPr>
          <w:color w:val="0000FF"/>
        </w:rPr>
        <w:t>3</w:t>
      </w:r>
      <w:r w:rsidR="00203BD8">
        <w:t>]</w:t>
      </w:r>
      <w:r w:rsidR="00203BD8" w:rsidRPr="00203BD8">
        <w:t>.</w:t>
      </w:r>
      <w:r w:rsidR="00A94589">
        <w:t xml:space="preserve"> A</w:t>
      </w:r>
      <w:r w:rsidR="00704CCE">
        <w:t xml:space="preserve">dults may engage successfully in changing their eating habits with the </w:t>
      </w:r>
      <w:r w:rsidR="00267A75">
        <w:t>aid</w:t>
      </w:r>
      <w:r w:rsidR="00704CCE">
        <w:t xml:space="preserve"> of a </w:t>
      </w:r>
      <w:r w:rsidR="00DA16B2" w:rsidRPr="00DA16B2">
        <w:t xml:space="preserve">professional nutritionist </w:t>
      </w:r>
      <w:r w:rsidR="00704CCE">
        <w:t>who performs a</w:t>
      </w:r>
      <w:r w:rsidR="00DA16B2" w:rsidRPr="00DA16B2">
        <w:t xml:space="preserve"> strict and </w:t>
      </w:r>
      <w:r w:rsidR="00DA16B2" w:rsidRPr="00DA16B2">
        <w:lastRenderedPageBreak/>
        <w:t xml:space="preserve">continuous monitoring of </w:t>
      </w:r>
      <w:r w:rsidR="00704CCE">
        <w:t>the</w:t>
      </w:r>
      <w:r w:rsidR="00DA16B2" w:rsidRPr="00DA16B2">
        <w:t xml:space="preserve"> user </w:t>
      </w:r>
      <w:r w:rsidR="00A94589">
        <w:t>through the</w:t>
      </w:r>
      <w:r w:rsidR="00A94589" w:rsidRPr="00DA16B2">
        <w:t xml:space="preserve"> </w:t>
      </w:r>
      <w:r w:rsidR="00704CCE">
        <w:t xml:space="preserve">design </w:t>
      </w:r>
      <w:r w:rsidR="00A94589">
        <w:t xml:space="preserve">of </w:t>
      </w:r>
      <w:r w:rsidR="00704CCE">
        <w:t xml:space="preserve">specific and targeted </w:t>
      </w:r>
      <w:r w:rsidR="00DA16B2" w:rsidRPr="00DA16B2">
        <w:t>meal plan</w:t>
      </w:r>
      <w:r w:rsidR="00704CCE">
        <w:t>s</w:t>
      </w:r>
      <w:r w:rsidR="00DA16B2" w:rsidRPr="00DA16B2">
        <w:t xml:space="preserve"> and habits</w:t>
      </w:r>
      <w:r w:rsidR="000E3E60">
        <w:t xml:space="preserve"> </w:t>
      </w:r>
      <w:r w:rsidR="000E61FE">
        <w:t>[</w:t>
      </w:r>
      <w:r w:rsidR="000E61FE" w:rsidRPr="000E3E60">
        <w:rPr>
          <w:color w:val="0000FF"/>
        </w:rPr>
        <w:t>4</w:t>
      </w:r>
      <w:r w:rsidR="006E5189">
        <w:rPr>
          <w:color w:val="0000FF"/>
        </w:rPr>
        <w:t>,5</w:t>
      </w:r>
      <w:r w:rsidR="000E61FE">
        <w:t>]</w:t>
      </w:r>
      <w:r w:rsidR="00DA16B2" w:rsidRPr="00DA16B2">
        <w:t>.</w:t>
      </w:r>
      <w:r w:rsidR="00DA16B2">
        <w:t xml:space="preserve"> </w:t>
      </w:r>
      <w:r w:rsidR="00704CCE">
        <w:t>However,</w:t>
      </w:r>
      <w:r w:rsidR="00DA16B2" w:rsidRPr="00DA16B2">
        <w:t xml:space="preserve"> the elderly </w:t>
      </w:r>
      <w:r w:rsidR="00624EC4">
        <w:t>may experience</w:t>
      </w:r>
      <w:r w:rsidR="00704CCE" w:rsidRPr="00DA16B2">
        <w:t xml:space="preserve"> </w:t>
      </w:r>
      <w:r w:rsidR="00DA16B2" w:rsidRPr="00DA16B2">
        <w:t xml:space="preserve">difficulties </w:t>
      </w:r>
      <w:r w:rsidR="00CE3E6B">
        <w:t xml:space="preserve">for </w:t>
      </w:r>
      <w:r w:rsidR="00DA16B2" w:rsidRPr="00DA16B2">
        <w:t>carrying out traditional food monitoring</w:t>
      </w:r>
      <w:r w:rsidR="00704CCE">
        <w:t xml:space="preserve"> through regular </w:t>
      </w:r>
      <w:r w:rsidR="00DA16B2" w:rsidRPr="00DA16B2">
        <w:t xml:space="preserve">visits to the nutritionist because of mobility issues and the difficulties </w:t>
      </w:r>
      <w:r w:rsidR="00704CCE">
        <w:t xml:space="preserve">to understand and </w:t>
      </w:r>
      <w:r w:rsidR="000E61FE">
        <w:t xml:space="preserve">carry out </w:t>
      </w:r>
      <w:r w:rsidR="00DA16B2" w:rsidRPr="00DA16B2">
        <w:t>traditional monitoring methods</w:t>
      </w:r>
      <w:r w:rsidR="000E3E60">
        <w:t xml:space="preserve"> </w:t>
      </w:r>
      <w:r w:rsidR="000E61FE">
        <w:t>[</w:t>
      </w:r>
      <w:r w:rsidR="006E5189">
        <w:rPr>
          <w:color w:val="0000FF"/>
        </w:rPr>
        <w:t>6</w:t>
      </w:r>
      <w:r w:rsidR="000E61FE" w:rsidRPr="000E3E60">
        <w:rPr>
          <w:color w:val="0000FF"/>
        </w:rPr>
        <w:t>,</w:t>
      </w:r>
      <w:r w:rsidR="006E5189">
        <w:rPr>
          <w:color w:val="0000FF"/>
        </w:rPr>
        <w:t>7</w:t>
      </w:r>
      <w:r w:rsidR="000E61FE">
        <w:t>]</w:t>
      </w:r>
      <w:r w:rsidR="00DA16B2" w:rsidRPr="00DA16B2">
        <w:t>.</w:t>
      </w:r>
      <w:r w:rsidR="007D64F4">
        <w:t xml:space="preserve"> </w:t>
      </w:r>
    </w:p>
    <w:p w14:paraId="6C5CE3FE" w14:textId="32372C1F" w:rsidR="00506059" w:rsidRPr="00331E57" w:rsidRDefault="00BA63F0" w:rsidP="00331E57">
      <w:pPr>
        <w:pStyle w:val="MDPI31text"/>
      </w:pPr>
      <w:r>
        <w:t>M</w:t>
      </w:r>
      <w:r w:rsidR="003F67DE" w:rsidRPr="000F6127">
        <w:t xml:space="preserve">obile devices </w:t>
      </w:r>
      <w:r w:rsidR="00A654AB">
        <w:t>constitute</w:t>
      </w:r>
      <w:r>
        <w:t xml:space="preserve"> a </w:t>
      </w:r>
      <w:r w:rsidR="00B63DF2">
        <w:t xml:space="preserve">useful </w:t>
      </w:r>
      <w:r>
        <w:t xml:space="preserve">tool to address these challenges. They </w:t>
      </w:r>
      <w:r w:rsidR="003F67DE" w:rsidRPr="000F6127">
        <w:t xml:space="preserve">have become </w:t>
      </w:r>
      <w:r w:rsidR="00A654AB">
        <w:t xml:space="preserve">a </w:t>
      </w:r>
      <w:r w:rsidR="003F67DE" w:rsidRPr="000F6127">
        <w:t>commonplace in healthcare settings, leading to rapid growth in the development of medical software applications for mobile platforms</w:t>
      </w:r>
      <w:r w:rsidR="003D5865">
        <w:t>.</w:t>
      </w:r>
      <w:r w:rsidR="003F67DE" w:rsidRPr="000F6127">
        <w:t xml:space="preserve"> </w:t>
      </w:r>
    </w:p>
    <w:p w14:paraId="2C259199" w14:textId="05F8C868" w:rsidR="001616D7" w:rsidRDefault="00F713BA" w:rsidP="00D6459F">
      <w:pPr>
        <w:pStyle w:val="MDPI31text"/>
      </w:pPr>
      <w:r>
        <w:t>Nonetheless</w:t>
      </w:r>
      <w:r w:rsidR="0095257C">
        <w:t xml:space="preserve">, besides the provision of a particular functionality, </w:t>
      </w:r>
      <w:r>
        <w:t xml:space="preserve">this kind of technical solutions requires an underlying </w:t>
      </w:r>
      <w:r w:rsidR="005A0B88">
        <w:t xml:space="preserve">system </w:t>
      </w:r>
      <w:r>
        <w:t xml:space="preserve">architecture that supports developers in their construction first, and </w:t>
      </w:r>
      <w:r w:rsidR="008C3E71">
        <w:t>ultimately</w:t>
      </w:r>
      <w:r>
        <w:t xml:space="preserve"> </w:t>
      </w:r>
      <w:r w:rsidR="005A0B88">
        <w:t>end-</w:t>
      </w:r>
      <w:r>
        <w:t>u</w:t>
      </w:r>
      <w:r w:rsidR="005A0B88">
        <w:t>sers (nutrition practitioners and supervised users) in the consumption of coordinated value-added services related to the acquisition of healthy nutrition habits</w:t>
      </w:r>
      <w:r w:rsidR="0095257C">
        <w:t>.</w:t>
      </w:r>
    </w:p>
    <w:p w14:paraId="13C38870" w14:textId="29C4CE94" w:rsidR="00D6459F" w:rsidRDefault="008C2B06" w:rsidP="008D00DA">
      <w:pPr>
        <w:pStyle w:val="MDPI31text"/>
      </w:pPr>
      <w:r w:rsidRPr="008C2B06">
        <w:t>In this paper we present a modular architecture</w:t>
      </w:r>
      <w:r w:rsidR="001616D7">
        <w:t xml:space="preserve"> </w:t>
      </w:r>
      <w:r w:rsidR="003E60B9">
        <w:t>that serves as a basis on which to build telemonitoring and e</w:t>
      </w:r>
      <w:r w:rsidR="00331E57">
        <w:t>-</w:t>
      </w:r>
      <w:r w:rsidR="003E60B9">
        <w:t xml:space="preserve">coaching nutrition platforms. </w:t>
      </w:r>
    </w:p>
    <w:p w14:paraId="04FEDBE9" w14:textId="169D8333" w:rsidR="00177D11" w:rsidRPr="008053C3" w:rsidRDefault="00D41133" w:rsidP="00BB18DE">
      <w:pPr>
        <w:pStyle w:val="MDPI31text"/>
        <w:rPr>
          <w:strike/>
        </w:rPr>
      </w:pPr>
      <w:r w:rsidRPr="00D41133">
        <w:t>As a part of the contribution, and to validate the proposed architecture, we have developed the Food4Living platform and as further validations we have implemented the Food4Living application</w:t>
      </w:r>
      <w:r w:rsidRPr="00D41133" w:rsidDel="00D41133">
        <w:t xml:space="preserve"> </w:t>
      </w:r>
      <w:r w:rsidR="008053C3">
        <w:t xml:space="preserve">(Food4LivingAPP) </w:t>
      </w:r>
      <w:r w:rsidR="008053C3" w:rsidRPr="00177D11">
        <w:t>to show how it can be used to easily develop nutrition coaching applications.</w:t>
      </w:r>
      <w:r w:rsidR="003E60B9">
        <w:t xml:space="preserve"> System architecture and Food4Living applications</w:t>
      </w:r>
      <w:r w:rsidR="008D00DA">
        <w:t xml:space="preserve"> </w:t>
      </w:r>
      <w:r w:rsidR="003E60B9">
        <w:t xml:space="preserve">have </w:t>
      </w:r>
      <w:r w:rsidR="00CD7BE3">
        <w:t xml:space="preserve">been </w:t>
      </w:r>
      <w:r w:rsidR="003E60B9">
        <w:t xml:space="preserve">produced </w:t>
      </w:r>
      <w:r w:rsidR="008D00DA">
        <w:t xml:space="preserve">in </w:t>
      </w:r>
      <w:r w:rsidR="00CD7BE3">
        <w:t xml:space="preserve">the </w:t>
      </w:r>
      <w:r w:rsidR="008D00DA">
        <w:t xml:space="preserve">context of an interdisciplinary research project called </w:t>
      </w:r>
      <w:r w:rsidR="008D00DA" w:rsidRPr="00BC6712">
        <w:t>Avisame</w:t>
      </w:r>
      <w:r w:rsidR="008053C3">
        <w:t xml:space="preserve"> </w:t>
      </w:r>
      <w:r w:rsidR="008053C3" w:rsidRPr="008053C3">
        <w:t>providing the desired flexibility to be easily combined with other fitness and wellness coaching platforms within the project</w:t>
      </w:r>
      <w:r w:rsidR="008053C3">
        <w:t>.</w:t>
      </w:r>
    </w:p>
    <w:p w14:paraId="4C4C7BEC" w14:textId="5D93DA3E" w:rsidR="00DC1615" w:rsidRDefault="00177D11" w:rsidP="0061195B">
      <w:pPr>
        <w:pStyle w:val="MDPI31text"/>
      </w:pPr>
      <w:r w:rsidRPr="00177D11">
        <w:t xml:space="preserve"> </w:t>
      </w:r>
    </w:p>
    <w:p w14:paraId="100EDA54" w14:textId="20DEE604" w:rsidR="00B24F86" w:rsidRDefault="00CE6B05" w:rsidP="0061195B">
      <w:pPr>
        <w:pStyle w:val="MDPI31text"/>
      </w:pPr>
      <w:r>
        <w:t>This document is divided into four distinct sections. Th</w:t>
      </w:r>
      <w:r w:rsidR="00D127E6">
        <w:t>is</w:t>
      </w:r>
      <w:r>
        <w:t xml:space="preserve"> first section </w:t>
      </w:r>
      <w:r w:rsidR="00D127E6">
        <w:t xml:space="preserve">has presented </w:t>
      </w:r>
      <w:r w:rsidR="006556E9">
        <w:t xml:space="preserve">the motivation of the </w:t>
      </w:r>
      <w:r w:rsidR="002F10DA">
        <w:t>proposal</w:t>
      </w:r>
      <w:r w:rsidR="006556E9">
        <w:t xml:space="preserve">, </w:t>
      </w:r>
      <w:r w:rsidR="00D127E6">
        <w:rPr>
          <w:rStyle w:val="shorttext"/>
          <w:lang w:val="en"/>
        </w:rPr>
        <w:t>introducing</w:t>
      </w:r>
      <w:r>
        <w:t xml:space="preserve"> the work described in this document </w:t>
      </w:r>
      <w:r w:rsidR="00D127E6">
        <w:t xml:space="preserve">as well as </w:t>
      </w:r>
      <w:r>
        <w:t xml:space="preserve">the objectives pursued </w:t>
      </w:r>
      <w:r w:rsidR="007A331A">
        <w:t>in</w:t>
      </w:r>
      <w:r>
        <w:t xml:space="preserve"> </w:t>
      </w:r>
      <w:r w:rsidR="00D127E6">
        <w:t xml:space="preserve">our </w:t>
      </w:r>
      <w:r>
        <w:t>project. The second section presents the development process, specifying the analysis, design and implementation</w:t>
      </w:r>
      <w:r w:rsidR="006556E9">
        <w:t xml:space="preserve"> of the architecture and the different applications</w:t>
      </w:r>
      <w:r>
        <w:t xml:space="preserve">. The third section shows the general discussion behind development. </w:t>
      </w:r>
      <w:r w:rsidR="006556E9">
        <w:t>F</w:t>
      </w:r>
      <w:r>
        <w:t xml:space="preserve">inally, </w:t>
      </w:r>
      <w:r w:rsidR="007A331A">
        <w:t>section fourth</w:t>
      </w:r>
      <w:r>
        <w:t xml:space="preserve"> presents the conclusion</w:t>
      </w:r>
      <w:r w:rsidR="007A331A">
        <w:t>s</w:t>
      </w:r>
      <w:r>
        <w:t xml:space="preserve"> and future work.</w:t>
      </w:r>
    </w:p>
    <w:p w14:paraId="65BC58F5" w14:textId="5BC85E78" w:rsidR="009E1372" w:rsidRPr="00F201F7" w:rsidRDefault="009E1372" w:rsidP="009E1372">
      <w:pPr>
        <w:pStyle w:val="MDPI21heading1"/>
      </w:pPr>
      <w:r w:rsidRPr="00F201F7">
        <w:rPr>
          <w:lang w:eastAsia="zh-CN"/>
        </w:rPr>
        <w:t xml:space="preserve">2. </w:t>
      </w:r>
      <w:r w:rsidRPr="00F201F7">
        <w:t>Related Work</w:t>
      </w:r>
    </w:p>
    <w:p w14:paraId="26A0F018" w14:textId="40F59AC9" w:rsidR="006E5189" w:rsidRDefault="00CF0DE0" w:rsidP="006E5189">
      <w:pPr>
        <w:pStyle w:val="MDPI31text"/>
      </w:pPr>
      <w:r>
        <w:t xml:space="preserve">Currently, there </w:t>
      </w:r>
      <w:r w:rsidR="006E5189">
        <w:t>are</w:t>
      </w:r>
      <w:r>
        <w:t xml:space="preserve"> </w:t>
      </w:r>
      <w:r w:rsidR="006E5189" w:rsidRPr="009012AC">
        <w:t>numerous studies for healthy weight loss expose the effectiveness of new platforms for the nutrit</w:t>
      </w:r>
      <w:r w:rsidR="006E5189">
        <w:t>ional telemonitoring of users [</w:t>
      </w:r>
      <w:r w:rsidR="00331E57">
        <w:rPr>
          <w:color w:val="0000FF"/>
        </w:rPr>
        <w:t>8</w:t>
      </w:r>
      <w:r w:rsidR="006E5189" w:rsidRPr="00D6459F">
        <w:rPr>
          <w:color w:val="0000FF"/>
        </w:rPr>
        <w:t>,</w:t>
      </w:r>
      <w:r w:rsidR="00331E57">
        <w:rPr>
          <w:color w:val="0000FF"/>
        </w:rPr>
        <w:t>9</w:t>
      </w:r>
      <w:r w:rsidR="006E5189">
        <w:t xml:space="preserve">]. </w:t>
      </w:r>
      <w:r w:rsidR="006E5189" w:rsidRPr="00446672">
        <w:t xml:space="preserve">These studies set out guidelines and keys to achieve a careful nutritional process </w:t>
      </w:r>
      <w:r w:rsidR="006E5189" w:rsidRPr="005D4EC7">
        <w:t>[</w:t>
      </w:r>
      <w:r w:rsidR="00331E57">
        <w:rPr>
          <w:color w:val="0000FF"/>
        </w:rPr>
        <w:t>10</w:t>
      </w:r>
      <w:r w:rsidR="006E5189" w:rsidRPr="005D4EC7">
        <w:t>]</w:t>
      </w:r>
      <w:r w:rsidR="006E5189" w:rsidRPr="009012AC">
        <w:rPr>
          <w:b/>
        </w:rPr>
        <w:t xml:space="preserve"> </w:t>
      </w:r>
      <w:r w:rsidR="006E5189" w:rsidRPr="00446672">
        <w:t>through the development of platforms or applications that satisfy the main branches in this process. These main branches are 1) the realization of nutritional evaluations, 2) nutritional diagnoses, 3) nutritional monitoring and evaluation, and 4) nutritional intervention. Based on these guidelines, we have designed our platform that implements each of the categories offering a scheme to develop applications that perform complete food records, remote monitoring of user progress, goal systems and nutritional education for users.</w:t>
      </w:r>
    </w:p>
    <w:p w14:paraId="33D63384" w14:textId="350E8869" w:rsidR="00D41133" w:rsidRDefault="006E5189" w:rsidP="00D41133">
      <w:pPr>
        <w:pStyle w:val="MDPI31text"/>
      </w:pPr>
      <w:r w:rsidRPr="001D78F6">
        <w:t xml:space="preserve">To design Food4Living we have studied different alternatives of other telemonitoring platforms to start with a </w:t>
      </w:r>
      <w:r w:rsidR="0064331D">
        <w:t>validated</w:t>
      </w:r>
      <w:r w:rsidR="0064331D" w:rsidRPr="001D78F6">
        <w:t xml:space="preserve"> </w:t>
      </w:r>
      <w:r w:rsidR="0064331D">
        <w:t>architecture of components and services</w:t>
      </w:r>
      <w:r w:rsidRPr="001D78F6">
        <w:t xml:space="preserve">, and in the same way, analyze the deficiencies of those platforms </w:t>
      </w:r>
      <w:r>
        <w:t>[</w:t>
      </w:r>
      <w:r w:rsidR="00331E57">
        <w:rPr>
          <w:color w:val="0000FF"/>
        </w:rPr>
        <w:t>11</w:t>
      </w:r>
      <w:r w:rsidRPr="00D6459F">
        <w:rPr>
          <w:color w:val="0000FF"/>
        </w:rPr>
        <w:t>-</w:t>
      </w:r>
      <w:r w:rsidR="00331E57">
        <w:rPr>
          <w:color w:val="0000FF"/>
        </w:rPr>
        <w:t>13</w:t>
      </w:r>
      <w:r>
        <w:t>]</w:t>
      </w:r>
      <w:r>
        <w:rPr>
          <w:b/>
        </w:rPr>
        <w:t>.</w:t>
      </w:r>
      <w:r>
        <w:t xml:space="preserve"> </w:t>
      </w:r>
      <w:r w:rsidRPr="001D78F6">
        <w:t xml:space="preserve">These platforms expose architectures </w:t>
      </w:r>
      <w:r w:rsidR="0064331D">
        <w:t>structured in</w:t>
      </w:r>
      <w:r w:rsidRPr="001D78F6">
        <w:t xml:space="preserve"> different subsystems for the functionalities of the monitored users and the operational elements that analyze the data obtained by the previous subsystem.</w:t>
      </w:r>
      <w:r w:rsidR="00D41133">
        <w:t xml:space="preserve"> </w:t>
      </w:r>
      <w:r w:rsidR="00D41133">
        <w:t xml:space="preserve">Although there does not exist </w:t>
      </w:r>
      <w:r w:rsidR="00D41133">
        <w:t>a</w:t>
      </w:r>
      <w:r w:rsidR="00D41133">
        <w:t xml:space="preserve"> standard architecture for health telemonitoring systems, there exist a series of common elements. For example,</w:t>
      </w:r>
      <w:r w:rsidR="00D41133">
        <w:t xml:space="preserve"> several studies </w:t>
      </w:r>
      <w:r w:rsidR="00D41133">
        <w:t>[</w:t>
      </w:r>
      <w:r w:rsidR="00D41133">
        <w:rPr>
          <w:color w:val="0000FF"/>
        </w:rPr>
        <w:t>1</w:t>
      </w:r>
      <w:r w:rsidR="00D41133">
        <w:rPr>
          <w:color w:val="0000FF"/>
        </w:rPr>
        <w:t>4</w:t>
      </w:r>
      <w:r w:rsidR="00D41133">
        <w:t>] presents a detailed comparison on the most representative European research projects in health telemonitoring and show that they converge into a common architecture with the following main components:</w:t>
      </w:r>
    </w:p>
    <w:p w14:paraId="2E3FEDC5" w14:textId="1BFD2663" w:rsidR="00D41133" w:rsidRDefault="00D41133" w:rsidP="00D41133">
      <w:pPr>
        <w:pStyle w:val="MDPI38bullet"/>
      </w:pPr>
      <w:r>
        <w:t xml:space="preserve">The monitorized </w:t>
      </w:r>
      <w:r>
        <w:t>user’s</w:t>
      </w:r>
      <w:r>
        <w:t xml:space="preserve"> subsystem. It includes elements that act as gateways, either specific technology embedded in a domotic ambience (e.g. a medical box) or a smartphone. It facilitates data collection and user monitoring, in some cases integrating sensors.</w:t>
      </w:r>
    </w:p>
    <w:p w14:paraId="15EAE04E" w14:textId="5FF4BA34" w:rsidR="00DA4519" w:rsidRDefault="00D41133" w:rsidP="00D41133">
      <w:pPr>
        <w:pStyle w:val="MDPI38bullet"/>
      </w:pPr>
      <w:r>
        <w:t xml:space="preserve">The caregivers or </w:t>
      </w:r>
      <w:r w:rsidR="00DA4519">
        <w:t>professional’s</w:t>
      </w:r>
      <w:r>
        <w:t xml:space="preserve"> subsystem, usually </w:t>
      </w:r>
      <w:r>
        <w:t>encompasses</w:t>
      </w:r>
      <w:r>
        <w:t xml:space="preserve"> user monitoring.</w:t>
      </w:r>
    </w:p>
    <w:p w14:paraId="223F9437" w14:textId="77777777" w:rsidR="00DA4519" w:rsidRDefault="00DA4519">
      <w:pPr>
        <w:spacing w:line="240" w:lineRule="auto"/>
        <w:jc w:val="left"/>
        <w:rPr>
          <w:rFonts w:ascii="Palatino Linotype" w:hAnsi="Palatino Linotype"/>
          <w:snapToGrid w:val="0"/>
          <w:sz w:val="20"/>
          <w:szCs w:val="22"/>
          <w:lang w:bidi="en-US"/>
        </w:rPr>
      </w:pPr>
      <w:r>
        <w:br w:type="page"/>
      </w:r>
    </w:p>
    <w:p w14:paraId="1A155228" w14:textId="7C740832" w:rsidR="00D41133" w:rsidRDefault="00D41133" w:rsidP="00DA4519">
      <w:pPr>
        <w:pStyle w:val="MDPI38bullet"/>
        <w:numPr>
          <w:ilvl w:val="0"/>
          <w:numId w:val="0"/>
        </w:numPr>
        <w:ind w:left="1200"/>
      </w:pPr>
    </w:p>
    <w:p w14:paraId="50164221" w14:textId="1F79F5A8" w:rsidR="00D41133" w:rsidRDefault="00D41133" w:rsidP="00D41133">
      <w:pPr>
        <w:pStyle w:val="MDPI38bullet"/>
      </w:pPr>
      <w:r>
        <w:t>A remote server connected to the gateway that deals with:</w:t>
      </w:r>
    </w:p>
    <w:p w14:paraId="22B42ACB" w14:textId="67E289AE" w:rsidR="00D41133" w:rsidRDefault="00D41133" w:rsidP="00D41133">
      <w:pPr>
        <w:pStyle w:val="MDPI38bullet"/>
        <w:numPr>
          <w:ilvl w:val="1"/>
          <w:numId w:val="5"/>
        </w:numPr>
      </w:pPr>
      <w:r>
        <w:t>User authentication.</w:t>
      </w:r>
    </w:p>
    <w:p w14:paraId="7C123F5F" w14:textId="335ED7ED" w:rsidR="00D41133" w:rsidRDefault="00D41133" w:rsidP="00D41133">
      <w:pPr>
        <w:pStyle w:val="MDPI38bullet"/>
        <w:numPr>
          <w:ilvl w:val="1"/>
          <w:numId w:val="5"/>
        </w:numPr>
      </w:pPr>
      <w:r>
        <w:t>Data management.</w:t>
      </w:r>
    </w:p>
    <w:p w14:paraId="640D72BE" w14:textId="7BDA741E" w:rsidR="00D41133" w:rsidRDefault="00D41133" w:rsidP="00D41133">
      <w:pPr>
        <w:pStyle w:val="MDPI38bullet"/>
        <w:numPr>
          <w:ilvl w:val="1"/>
          <w:numId w:val="5"/>
        </w:numPr>
      </w:pPr>
      <w:r>
        <w:t>Data processing.</w:t>
      </w:r>
    </w:p>
    <w:p w14:paraId="50315DB4" w14:textId="7C33EF46" w:rsidR="00D41133" w:rsidRDefault="00D41133" w:rsidP="00D41133">
      <w:pPr>
        <w:pStyle w:val="MDPI38bullet"/>
        <w:numPr>
          <w:ilvl w:val="1"/>
          <w:numId w:val="5"/>
        </w:numPr>
      </w:pPr>
      <w:r>
        <w:t>User profile and health record management.</w:t>
      </w:r>
    </w:p>
    <w:p w14:paraId="6F6F45D7" w14:textId="77777777" w:rsidR="00DA4519" w:rsidRDefault="00DA4519" w:rsidP="00DA4519">
      <w:pPr>
        <w:pStyle w:val="MDPI38bullet"/>
        <w:numPr>
          <w:ilvl w:val="0"/>
          <w:numId w:val="0"/>
        </w:numPr>
        <w:ind w:left="1920"/>
      </w:pPr>
    </w:p>
    <w:p w14:paraId="07278796" w14:textId="10E4B230" w:rsidR="006E5189" w:rsidRDefault="00D41133" w:rsidP="00D41133">
      <w:pPr>
        <w:pStyle w:val="MDPI31text"/>
      </w:pPr>
      <w:r>
        <w:t>The authors also distinguish several key features: mobility, security in data storage and transmission, user adaptation and interoperability.</w:t>
      </w:r>
      <w:r w:rsidR="006E5189" w:rsidRPr="001D78F6">
        <w:t xml:space="preserve"> </w:t>
      </w:r>
      <w:r w:rsidR="0064331D">
        <w:t>Their</w:t>
      </w:r>
      <w:r w:rsidR="0064331D" w:rsidRPr="001D78F6">
        <w:t xml:space="preserve"> </w:t>
      </w:r>
      <w:r w:rsidR="006E5189" w:rsidRPr="001D78F6">
        <w:t xml:space="preserve">architecture is </w:t>
      </w:r>
      <w:r w:rsidR="0064331D">
        <w:t xml:space="preserve">usually </w:t>
      </w:r>
      <w:r w:rsidR="006E5189" w:rsidRPr="001D78F6">
        <w:t xml:space="preserve">based on different layers and modules, which are responsible for isolating the graphical </w:t>
      </w:r>
      <w:r w:rsidR="0064331D">
        <w:t xml:space="preserve">user </w:t>
      </w:r>
      <w:r w:rsidR="006E5189" w:rsidRPr="001D78F6">
        <w:t>interfaces of the applications, with sub-modules that synchronize and operate the data in a central server. Our proposal works in a similar way to the previously studied platforms, but adding other subsystems addressed to professionals (</w:t>
      </w:r>
      <w:r w:rsidR="006E5189" w:rsidRPr="008C408E">
        <w:t>nutritionists) that elaborate new</w:t>
      </w:r>
      <w:r w:rsidR="006E5189" w:rsidRPr="001D78F6">
        <w:t xml:space="preserve"> information for the monitored users</w:t>
      </w:r>
      <w:r w:rsidR="008C408E">
        <w:t xml:space="preserve"> and also </w:t>
      </w:r>
      <w:r w:rsidR="008C408E" w:rsidRPr="008C408E">
        <w:t>handling the information representation in standard formats for interoperability purposes and also as a way to change the behaviour of the systems withouth recoding it by just changing data artefacts regarding diets and plans, for example.</w:t>
      </w:r>
      <w:r w:rsidR="008C408E" w:rsidRPr="001D78F6" w:rsidDel="008C408E">
        <w:t xml:space="preserve"> </w:t>
      </w:r>
    </w:p>
    <w:p w14:paraId="4CAA7107" w14:textId="233819C8" w:rsidR="006E5189" w:rsidRDefault="006E5189" w:rsidP="006E5189">
      <w:pPr>
        <w:pStyle w:val="MDPI31text"/>
      </w:pPr>
      <w:r w:rsidRPr="005A0CCA">
        <w:t xml:space="preserve">Telemonitoring platforms collect information on the behavior of supervised users and, from an analysis process, professionals draw conclusions about those supervised users. Our proposal changes the order of these interactions </w:t>
      </w:r>
      <w:r w:rsidR="00BD16FD">
        <w:t>by defin</w:t>
      </w:r>
      <w:r w:rsidR="00BD16FD" w:rsidRPr="005A0CCA">
        <w:t xml:space="preserve">ing </w:t>
      </w:r>
      <w:r w:rsidRPr="005A0CCA">
        <w:t>a cycle. T</w:t>
      </w:r>
      <w:r w:rsidR="00BD16FD">
        <w:t>hus, t</w:t>
      </w:r>
      <w:r w:rsidRPr="005A0CCA">
        <w:t xml:space="preserve">he telemonitoring system collects information from the </w:t>
      </w:r>
      <w:r w:rsidR="00BD16FD" w:rsidRPr="005A0CCA">
        <w:t>user</w:t>
      </w:r>
      <w:r w:rsidR="00BD16FD">
        <w:t>s</w:t>
      </w:r>
      <w:r w:rsidR="00BD16FD" w:rsidRPr="005A0CCA">
        <w:t xml:space="preserve"> </w:t>
      </w:r>
      <w:r w:rsidRPr="005A0CCA">
        <w:t xml:space="preserve">monitored that </w:t>
      </w:r>
      <w:r w:rsidR="00BD16FD" w:rsidRPr="005A0CCA">
        <w:t xml:space="preserve">a subsystem (application) of the platform </w:t>
      </w:r>
      <w:r w:rsidRPr="005A0CCA">
        <w:t>uses</w:t>
      </w:r>
      <w:r w:rsidR="00BD16FD">
        <w:t>. T</w:t>
      </w:r>
      <w:r w:rsidRPr="005A0CCA">
        <w:t xml:space="preserve">his subsystem synchronizes user's data and the professional nutritionist who supervises the user performs an analysis (food plan) </w:t>
      </w:r>
      <w:r w:rsidR="00BD16FD">
        <w:t xml:space="preserve">on the basis of </w:t>
      </w:r>
      <w:r w:rsidRPr="005A0CCA">
        <w:t xml:space="preserve">user's data. This analysis or food plan is </w:t>
      </w:r>
      <w:r w:rsidR="00BD16FD">
        <w:t xml:space="preserve">then </w:t>
      </w:r>
      <w:r w:rsidRPr="005A0CCA">
        <w:t xml:space="preserve">synchronized and offered </w:t>
      </w:r>
      <w:r w:rsidR="00BD16FD">
        <w:t xml:space="preserve">back </w:t>
      </w:r>
      <w:r w:rsidRPr="005A0CCA">
        <w:t>to the monitored user to start the cycle again under new guidelines.</w:t>
      </w:r>
      <w:r>
        <w:t xml:space="preserve"> </w:t>
      </w:r>
      <w:r w:rsidRPr="00295EC6">
        <w:t>As a last difference,</w:t>
      </w:r>
      <w:r>
        <w:t xml:space="preserve"> o</w:t>
      </w:r>
      <w:r w:rsidRPr="009012AC">
        <w:t>ur proposed platform</w:t>
      </w:r>
      <w:r w:rsidR="00BD16FD">
        <w:t xml:space="preserve"> architecture</w:t>
      </w:r>
      <w:r w:rsidRPr="009012AC">
        <w:t xml:space="preserve"> and </w:t>
      </w:r>
      <w:r w:rsidR="00BD16FD">
        <w:t xml:space="preserve">software </w:t>
      </w:r>
      <w:r w:rsidRPr="009012AC">
        <w:t>application</w:t>
      </w:r>
      <w:r w:rsidR="00BD16FD">
        <w:t>s based on it</w:t>
      </w:r>
      <w:r>
        <w:t xml:space="preserve"> </w:t>
      </w:r>
      <w:r w:rsidR="00BD16FD">
        <w:t>configure systems consisting in three main subsystems:</w:t>
      </w:r>
      <w:r w:rsidRPr="00295EC6">
        <w:t xml:space="preserve"> the mobile </w:t>
      </w:r>
      <w:r w:rsidR="00BD16FD">
        <w:t>apps</w:t>
      </w:r>
      <w:r w:rsidRPr="00295EC6">
        <w:t>, the</w:t>
      </w:r>
      <w:r w:rsidR="00B66386">
        <w:t xml:space="preserve"> nutritionist</w:t>
      </w:r>
      <w:r w:rsidRPr="00295EC6">
        <w:t xml:space="preserve"> </w:t>
      </w:r>
      <w:r w:rsidR="00B66386" w:rsidRPr="00295EC6">
        <w:t xml:space="preserve">administration </w:t>
      </w:r>
      <w:r w:rsidRPr="00295EC6">
        <w:t xml:space="preserve">panel and </w:t>
      </w:r>
      <w:r w:rsidR="00BD16FD">
        <w:t xml:space="preserve">the </w:t>
      </w:r>
      <w:r w:rsidR="00B66386">
        <w:t>cloud</w:t>
      </w:r>
      <w:r w:rsidR="00BD16FD">
        <w:t>. Core platform services define an</w:t>
      </w:r>
      <w:r w:rsidRPr="00295EC6">
        <w:t xml:space="preserve"> API that allows access to useful data for the system modules and provides access to third parties to use data in their own statistics.</w:t>
      </w:r>
      <w:r>
        <w:t xml:space="preserve"> </w:t>
      </w:r>
    </w:p>
    <w:p w14:paraId="4211E0BD" w14:textId="31D23B14" w:rsidR="00DA4519" w:rsidRDefault="00257215" w:rsidP="006E5189">
      <w:pPr>
        <w:pStyle w:val="MDPI31text"/>
      </w:pPr>
      <w:r w:rsidRPr="00257215">
        <w:t xml:space="preserve">From the </w:t>
      </w:r>
      <w:r w:rsidR="00BD16FD">
        <w:t>reference</w:t>
      </w:r>
      <w:r w:rsidR="00BD16FD" w:rsidRPr="00257215">
        <w:t xml:space="preserve"> </w:t>
      </w:r>
      <w:r w:rsidRPr="00257215">
        <w:t>architecture that we propose</w:t>
      </w:r>
      <w:r w:rsidR="00BD16FD">
        <w:t>,</w:t>
      </w:r>
      <w:r w:rsidRPr="00257215">
        <w:t xml:space="preserve"> </w:t>
      </w:r>
      <w:r w:rsidR="00BD16FD">
        <w:t>it is easy to</w:t>
      </w:r>
      <w:r w:rsidRPr="00257215">
        <w:t xml:space="preserve"> build new applications that satisfy needs that are not yet fully met in the applications available today.</w:t>
      </w:r>
      <w:r>
        <w:t xml:space="preserve"> </w:t>
      </w:r>
      <w:r w:rsidRPr="00257215">
        <w:t xml:space="preserve">For this </w:t>
      </w:r>
      <w:r w:rsidR="005D4EC7" w:rsidRPr="00257215">
        <w:t>reason,</w:t>
      </w:r>
      <w:r w:rsidRPr="00257215">
        <w:t xml:space="preserve"> we have carried out the development of an application that serves as a </w:t>
      </w:r>
      <w:r w:rsidR="00BD16FD">
        <w:t>way to validating</w:t>
      </w:r>
      <w:r w:rsidRPr="00257215">
        <w:t xml:space="preserve"> this architecture.</w:t>
      </w:r>
      <w:r>
        <w:t xml:space="preserve"> </w:t>
      </w:r>
      <w:r w:rsidR="008114F1" w:rsidRPr="008114F1">
        <w:t xml:space="preserve">To elaborate our proposal, we have </w:t>
      </w:r>
      <w:r w:rsidR="00BD16FD">
        <w:t>studied</w:t>
      </w:r>
      <w:r w:rsidR="008114F1" w:rsidRPr="008114F1">
        <w:t xml:space="preserve"> the </w:t>
      </w:r>
      <w:r w:rsidR="007360DF">
        <w:t xml:space="preserve">most popular </w:t>
      </w:r>
      <w:r w:rsidR="00CF0DE0">
        <w:t xml:space="preserve">telemonitoring </w:t>
      </w:r>
      <w:r w:rsidR="008114F1" w:rsidRPr="008114F1">
        <w:t xml:space="preserve">tools and applications available today </w:t>
      </w:r>
      <w:r w:rsidR="00CF0DE0">
        <w:t>for</w:t>
      </w:r>
      <w:r w:rsidR="008114F1" w:rsidRPr="008114F1">
        <w:t xml:space="preserve"> smartphones.</w:t>
      </w:r>
      <w:r w:rsidR="008114F1">
        <w:t xml:space="preserve"> </w:t>
      </w:r>
      <w:r w:rsidR="002E089F" w:rsidRPr="002E089F">
        <w:t xml:space="preserve">Among </w:t>
      </w:r>
      <w:r w:rsidR="00CF0DE0">
        <w:t xml:space="preserve">these, </w:t>
      </w:r>
      <w:r w:rsidR="002E089F" w:rsidRPr="002E089F">
        <w:t xml:space="preserve">we </w:t>
      </w:r>
      <w:r w:rsidR="00BD16FD">
        <w:t xml:space="preserve">can </w:t>
      </w:r>
      <w:r w:rsidR="007360DF">
        <w:t>identify</w:t>
      </w:r>
      <w:r w:rsidR="002E089F" w:rsidRPr="002E089F">
        <w:t xml:space="preserve"> </w:t>
      </w:r>
      <w:r w:rsidR="002E089F" w:rsidRPr="00177D11">
        <w:rPr>
          <w:i/>
        </w:rPr>
        <w:t>MyFitnessPal</w:t>
      </w:r>
      <w:r w:rsidR="00D6459F">
        <w:rPr>
          <w:i/>
        </w:rPr>
        <w:t xml:space="preserve"> </w:t>
      </w:r>
      <w:r w:rsidR="00D6459F" w:rsidRPr="005D4EC7">
        <w:t>[</w:t>
      </w:r>
      <w:r w:rsidR="00331E57">
        <w:rPr>
          <w:color w:val="0000FF"/>
        </w:rPr>
        <w:t>1</w:t>
      </w:r>
      <w:r w:rsidR="0031544C">
        <w:rPr>
          <w:color w:val="0000FF"/>
        </w:rPr>
        <w:t>5</w:t>
      </w:r>
      <w:r w:rsidR="00D6459F" w:rsidRPr="005D4EC7">
        <w:t>]</w:t>
      </w:r>
      <w:r w:rsidR="002E089F" w:rsidRPr="002E089F">
        <w:t xml:space="preserve">, </w:t>
      </w:r>
      <w:r w:rsidR="002E089F" w:rsidRPr="00177D11">
        <w:rPr>
          <w:i/>
        </w:rPr>
        <w:t>Lifesum</w:t>
      </w:r>
      <w:r w:rsidR="00D6459F">
        <w:rPr>
          <w:i/>
        </w:rPr>
        <w:t xml:space="preserve"> </w:t>
      </w:r>
      <w:r w:rsidR="00D6459F" w:rsidRPr="005D4EC7">
        <w:t>[</w:t>
      </w:r>
      <w:r w:rsidR="00331E57">
        <w:rPr>
          <w:color w:val="0000FF"/>
        </w:rPr>
        <w:t>1</w:t>
      </w:r>
      <w:r w:rsidR="0031544C">
        <w:rPr>
          <w:color w:val="0000FF"/>
        </w:rPr>
        <w:t>6</w:t>
      </w:r>
      <w:r w:rsidR="00D6459F" w:rsidRPr="005D4EC7">
        <w:t>]</w:t>
      </w:r>
      <w:r w:rsidR="002E089F" w:rsidRPr="002E089F">
        <w:t xml:space="preserve">, </w:t>
      </w:r>
      <w:r w:rsidR="002E089F" w:rsidRPr="00177D11">
        <w:rPr>
          <w:i/>
        </w:rPr>
        <w:t>Diary</w:t>
      </w:r>
      <w:r w:rsidR="002E089F" w:rsidRPr="00D14D46">
        <w:rPr>
          <w:b/>
        </w:rPr>
        <w:t xml:space="preserve"> </w:t>
      </w:r>
      <w:r w:rsidR="002E089F" w:rsidRPr="00177D11">
        <w:rPr>
          <w:i/>
        </w:rPr>
        <w:t>of Nutrition</w:t>
      </w:r>
      <w:r w:rsidR="00D6459F">
        <w:rPr>
          <w:i/>
        </w:rPr>
        <w:t xml:space="preserve"> </w:t>
      </w:r>
      <w:r w:rsidR="00D6459F" w:rsidRPr="005D4EC7">
        <w:t>[</w:t>
      </w:r>
      <w:r w:rsidR="0031544C">
        <w:rPr>
          <w:color w:val="0000FF"/>
        </w:rPr>
        <w:t>17</w:t>
      </w:r>
      <w:r w:rsidR="00D6459F" w:rsidRPr="005D4EC7">
        <w:t>]</w:t>
      </w:r>
      <w:r w:rsidR="002E089F" w:rsidRPr="002E089F">
        <w:t xml:space="preserve">, </w:t>
      </w:r>
      <w:r w:rsidR="002E089F" w:rsidRPr="00177D11">
        <w:rPr>
          <w:i/>
        </w:rPr>
        <w:t>Freeletics</w:t>
      </w:r>
      <w:r w:rsidR="002E089F" w:rsidRPr="002E089F">
        <w:t xml:space="preserve"> </w:t>
      </w:r>
      <w:r w:rsidR="002E089F" w:rsidRPr="00177D11">
        <w:rPr>
          <w:i/>
        </w:rPr>
        <w:t>Nutrition</w:t>
      </w:r>
      <w:r w:rsidR="00D6459F">
        <w:rPr>
          <w:i/>
        </w:rPr>
        <w:t xml:space="preserve"> </w:t>
      </w:r>
      <w:r w:rsidR="00D6459F" w:rsidRPr="005D4EC7">
        <w:t>[</w:t>
      </w:r>
      <w:r w:rsidR="00331E57">
        <w:rPr>
          <w:color w:val="0000FF"/>
        </w:rPr>
        <w:t>1</w:t>
      </w:r>
      <w:r w:rsidR="0031544C">
        <w:rPr>
          <w:color w:val="0000FF"/>
        </w:rPr>
        <w:t>8</w:t>
      </w:r>
      <w:r w:rsidR="00D6459F" w:rsidRPr="005D4EC7">
        <w:t>]</w:t>
      </w:r>
      <w:r w:rsidR="002E089F" w:rsidRPr="002E089F">
        <w:t xml:space="preserve"> and </w:t>
      </w:r>
      <w:r w:rsidR="002E089F" w:rsidRPr="00177D11">
        <w:rPr>
          <w:i/>
        </w:rPr>
        <w:t>8fit</w:t>
      </w:r>
      <w:r w:rsidR="00D6459F">
        <w:rPr>
          <w:i/>
        </w:rPr>
        <w:t xml:space="preserve"> </w:t>
      </w:r>
      <w:r w:rsidR="00D6459F" w:rsidRPr="005D4EC7">
        <w:t>[</w:t>
      </w:r>
      <w:r w:rsidR="00331E57">
        <w:rPr>
          <w:color w:val="0000FF"/>
        </w:rPr>
        <w:t>1</w:t>
      </w:r>
      <w:r w:rsidR="0031544C">
        <w:rPr>
          <w:color w:val="0000FF"/>
        </w:rPr>
        <w:t>9</w:t>
      </w:r>
      <w:bookmarkStart w:id="4" w:name="_GoBack"/>
      <w:r w:rsidR="00D6459F" w:rsidRPr="005D4EC7">
        <w:t>]</w:t>
      </w:r>
      <w:r w:rsidR="002E089F" w:rsidRPr="002E089F">
        <w:t>.</w:t>
      </w:r>
      <w:r w:rsidR="002E089F">
        <w:t xml:space="preserve"> </w:t>
      </w:r>
      <w:bookmarkEnd w:id="4"/>
      <w:r w:rsidR="002E089F" w:rsidRPr="002E089F">
        <w:t xml:space="preserve">All </w:t>
      </w:r>
      <w:r w:rsidR="00CF0DE0">
        <w:t xml:space="preserve">of them </w:t>
      </w:r>
      <w:r w:rsidR="002E089F" w:rsidRPr="002E089F">
        <w:t>are applications for weight maintenance, weight loss or gain muscle mass</w:t>
      </w:r>
      <w:r w:rsidR="0074080F">
        <w:t xml:space="preserve"> and, includ</w:t>
      </w:r>
      <w:r w:rsidR="00154520">
        <w:t>e</w:t>
      </w:r>
      <w:r w:rsidR="0074080F">
        <w:t xml:space="preserve">, </w:t>
      </w:r>
      <w:r w:rsidR="002E089F" w:rsidRPr="002E089F">
        <w:t xml:space="preserve">a food library </w:t>
      </w:r>
      <w:r w:rsidR="0074080F">
        <w:t>with food’s nutrients (</w:t>
      </w:r>
      <w:r w:rsidR="002E089F" w:rsidRPr="002E089F">
        <w:t>macronutrients and micronutrients</w:t>
      </w:r>
      <w:r w:rsidR="0074080F">
        <w:t>)</w:t>
      </w:r>
      <w:r w:rsidR="002E089F" w:rsidRPr="002E089F">
        <w:t xml:space="preserve">, to make food records </w:t>
      </w:r>
      <w:r w:rsidR="0064331D">
        <w:t>during</w:t>
      </w:r>
      <w:r w:rsidR="0064331D" w:rsidRPr="002E089F">
        <w:t xml:space="preserve"> </w:t>
      </w:r>
      <w:r w:rsidR="002E089F" w:rsidRPr="002E089F">
        <w:t xml:space="preserve">the day. To </w:t>
      </w:r>
      <w:r w:rsidR="00BB18DE">
        <w:t>support</w:t>
      </w:r>
      <w:r w:rsidR="002E089F" w:rsidRPr="002E089F">
        <w:t xml:space="preserve"> the </w:t>
      </w:r>
      <w:r w:rsidR="0074080F">
        <w:t>aim</w:t>
      </w:r>
      <w:r w:rsidR="00BB18DE">
        <w:t>s</w:t>
      </w:r>
      <w:r w:rsidR="0074080F" w:rsidRPr="002E089F">
        <w:t xml:space="preserve"> </w:t>
      </w:r>
      <w:r w:rsidR="00BB18DE">
        <w:t>pursued</w:t>
      </w:r>
      <w:r w:rsidR="00BB18DE" w:rsidRPr="002E089F">
        <w:t xml:space="preserve"> </w:t>
      </w:r>
      <w:r w:rsidR="002E089F" w:rsidRPr="002E089F">
        <w:t>by the user</w:t>
      </w:r>
      <w:r w:rsidR="00BB18DE">
        <w:t>s</w:t>
      </w:r>
      <w:r w:rsidR="002E089F" w:rsidRPr="002E089F">
        <w:t xml:space="preserve">, </w:t>
      </w:r>
      <w:r w:rsidR="0074080F">
        <w:t>these applications</w:t>
      </w:r>
      <w:r w:rsidR="002E089F" w:rsidRPr="002E089F">
        <w:t xml:space="preserve"> are </w:t>
      </w:r>
      <w:r w:rsidR="0074080F">
        <w:t>designed to set</w:t>
      </w:r>
      <w:r w:rsidR="002E089F" w:rsidRPr="002E089F">
        <w:t xml:space="preserve"> daily caloric plans, creat</w:t>
      </w:r>
      <w:r w:rsidR="00BD16FD">
        <w:t>e</w:t>
      </w:r>
      <w:r w:rsidR="002E089F" w:rsidRPr="002E089F">
        <w:t xml:space="preserve"> calori</w:t>
      </w:r>
      <w:r w:rsidR="00CF0DE0">
        <w:t>c</w:t>
      </w:r>
      <w:r w:rsidR="002E089F" w:rsidRPr="002E089F">
        <w:t xml:space="preserve"> limits depending on the user's objective weight</w:t>
      </w:r>
      <w:r w:rsidR="00D14D46">
        <w:t xml:space="preserve"> </w:t>
      </w:r>
      <w:r w:rsidR="00D14D46" w:rsidRPr="00295EC6">
        <w:t xml:space="preserve">and offer weekly progress statistics until </w:t>
      </w:r>
      <w:r w:rsidR="0074080F">
        <w:t>reaching the goal</w:t>
      </w:r>
      <w:r w:rsidR="00D14D46" w:rsidRPr="00295EC6">
        <w:t>.</w:t>
      </w:r>
      <w:r w:rsidR="002E089F" w:rsidRPr="002E089F">
        <w:t xml:space="preserve"> Once the objective of ideal weight is established, the user chooses a deadline, and </w:t>
      </w:r>
      <w:r w:rsidR="007360DF">
        <w:t>on the basis of</w:t>
      </w:r>
      <w:r w:rsidR="0074080F" w:rsidRPr="002E089F">
        <w:t xml:space="preserve"> </w:t>
      </w:r>
      <w:r w:rsidR="002E089F" w:rsidRPr="002E089F">
        <w:t xml:space="preserve">the </w:t>
      </w:r>
      <w:r w:rsidR="0074080F">
        <w:t xml:space="preserve">current </w:t>
      </w:r>
      <w:r w:rsidR="002E089F" w:rsidRPr="002E089F">
        <w:t xml:space="preserve">weight, height and level of activity of </w:t>
      </w:r>
      <w:r w:rsidR="007360DF">
        <w:t>each</w:t>
      </w:r>
      <w:r w:rsidR="007360DF" w:rsidRPr="002E089F">
        <w:t xml:space="preserve"> </w:t>
      </w:r>
      <w:r w:rsidR="002E089F" w:rsidRPr="002E089F">
        <w:t>user, the application calculates the number of calories to ingest daily.</w:t>
      </w:r>
      <w:r w:rsidR="002E089F">
        <w:t xml:space="preserve"> </w:t>
      </w:r>
      <w:r w:rsidR="00CF0DE0">
        <w:t xml:space="preserve">As </w:t>
      </w:r>
      <w:r w:rsidR="007360DF">
        <w:t xml:space="preserve">it </w:t>
      </w:r>
      <w:r w:rsidR="0074080F">
        <w:t xml:space="preserve">is </w:t>
      </w:r>
      <w:r w:rsidR="00CF0DE0">
        <w:t xml:space="preserve">shown in Table </w:t>
      </w:r>
      <w:r w:rsidR="00CF0DE0" w:rsidRPr="00ED7B35">
        <w:rPr>
          <w:color w:val="0000FF"/>
        </w:rPr>
        <w:t>1</w:t>
      </w:r>
      <w:r w:rsidR="00CF0DE0">
        <w:t xml:space="preserve">, </w:t>
      </w:r>
      <w:r w:rsidR="00D14D46" w:rsidRPr="00C97799">
        <w:rPr>
          <w:i/>
        </w:rPr>
        <w:t>MyFitnessPal, Lifesum, Diary of Nutrition, Freeletics Nutrition</w:t>
      </w:r>
      <w:r w:rsidR="00D14D46">
        <w:t xml:space="preserve"> and </w:t>
      </w:r>
      <w:r w:rsidR="00D14D46" w:rsidRPr="00C97799">
        <w:rPr>
          <w:i/>
        </w:rPr>
        <w:t>8fit</w:t>
      </w:r>
      <w:r w:rsidR="00D14D46">
        <w:rPr>
          <w:b/>
        </w:rPr>
        <w:t xml:space="preserve"> </w:t>
      </w:r>
      <w:r w:rsidR="00E95068">
        <w:t>fit with this</w:t>
      </w:r>
      <w:r w:rsidR="00CF0DE0">
        <w:t xml:space="preserve"> description</w:t>
      </w:r>
      <w:r w:rsidR="00D14D46">
        <w:t xml:space="preserve">, </w:t>
      </w:r>
      <w:r w:rsidR="00CC6FAA" w:rsidRPr="00CC6FAA">
        <w:t>since they do not have functionalities of adapted diet plans, and are only based on nutritional caloric limitation</w:t>
      </w:r>
      <w:r w:rsidR="00D14D46">
        <w:t>.</w:t>
      </w:r>
      <w:r w:rsidR="00F20731">
        <w:t xml:space="preserve"> </w:t>
      </w:r>
      <w:r w:rsidR="00CF0DE0">
        <w:t>Although</w:t>
      </w:r>
      <w:r w:rsidR="00F20731">
        <w:t xml:space="preserve"> </w:t>
      </w:r>
      <w:r w:rsidR="00D14D46" w:rsidRPr="00C97799">
        <w:rPr>
          <w:i/>
        </w:rPr>
        <w:t>8fit</w:t>
      </w:r>
      <w:r w:rsidR="00D14D46">
        <w:t xml:space="preserve"> does have</w:t>
      </w:r>
      <w:r w:rsidR="00CF0DE0">
        <w:t xml:space="preserve"> monthly</w:t>
      </w:r>
      <w:r w:rsidR="00D14D46">
        <w:t xml:space="preserve"> diet plans for users, </w:t>
      </w:r>
      <w:r w:rsidR="00CF0DE0">
        <w:t>they</w:t>
      </w:r>
      <w:r w:rsidR="00D14D46">
        <w:t xml:space="preserve"> are </w:t>
      </w:r>
      <w:r w:rsidR="00CF0DE0">
        <w:t xml:space="preserve">predefined and general </w:t>
      </w:r>
      <w:r w:rsidR="00CC6FAA" w:rsidRPr="00CC6FAA">
        <w:t>dietary templates</w:t>
      </w:r>
      <w:r w:rsidR="00CC6FAA">
        <w:t xml:space="preserve"> (same generic diets for all users)</w:t>
      </w:r>
      <w:r w:rsidR="00D14D46">
        <w:t xml:space="preserve">. Therefore, it does not create nutritional plans adapted to each user. </w:t>
      </w:r>
    </w:p>
    <w:p w14:paraId="7F675F63" w14:textId="77777777" w:rsidR="00DA4519" w:rsidRDefault="00DA4519">
      <w:pPr>
        <w:spacing w:line="240" w:lineRule="auto"/>
        <w:jc w:val="left"/>
        <w:rPr>
          <w:rFonts w:ascii="Palatino Linotype" w:hAnsi="Palatino Linotype"/>
          <w:snapToGrid w:val="0"/>
          <w:sz w:val="20"/>
          <w:szCs w:val="22"/>
          <w:lang w:bidi="en-US"/>
        </w:rPr>
      </w:pPr>
      <w:r>
        <w:br w:type="page"/>
      </w:r>
    </w:p>
    <w:p w14:paraId="78276969" w14:textId="77777777" w:rsidR="00835809" w:rsidRDefault="00835809" w:rsidP="006E5189">
      <w:pPr>
        <w:pStyle w:val="MDPI31text"/>
      </w:pPr>
    </w:p>
    <w:p w14:paraId="3DD444A4" w14:textId="77777777" w:rsidR="00E76E8F" w:rsidRDefault="00E76E8F" w:rsidP="004B4EA5">
      <w:pPr>
        <w:pStyle w:val="MDPI31text"/>
        <w:ind w:firstLine="0"/>
      </w:pPr>
    </w:p>
    <w:tbl>
      <w:tblPr>
        <w:tblStyle w:val="Mdeck5tablebodythreelines"/>
        <w:tblW w:w="5419" w:type="pct"/>
        <w:tblLook w:val="04A0" w:firstRow="1" w:lastRow="0" w:firstColumn="1" w:lastColumn="0" w:noHBand="0" w:noVBand="1"/>
      </w:tblPr>
      <w:tblGrid>
        <w:gridCol w:w="1762"/>
        <w:gridCol w:w="1771"/>
        <w:gridCol w:w="1461"/>
        <w:gridCol w:w="971"/>
        <w:gridCol w:w="1083"/>
        <w:gridCol w:w="1170"/>
        <w:gridCol w:w="1367"/>
      </w:tblGrid>
      <w:tr w:rsidR="004B4EA5" w14:paraId="3F51DB66" w14:textId="15AA11D6" w:rsidTr="00ED7B35">
        <w:trPr>
          <w:cnfStyle w:val="100000000000" w:firstRow="1" w:lastRow="0" w:firstColumn="0" w:lastColumn="0" w:oddVBand="0" w:evenVBand="0" w:oddHBand="0" w:evenHBand="0" w:firstRowFirstColumn="0" w:firstRowLastColumn="0" w:lastRowFirstColumn="0" w:lastRowLastColumn="0"/>
        </w:trPr>
        <w:tc>
          <w:tcPr>
            <w:tcW w:w="965" w:type="pct"/>
          </w:tcPr>
          <w:p w14:paraId="550E5E04" w14:textId="77777777" w:rsidR="004B4EA5" w:rsidRDefault="004B4EA5" w:rsidP="00ED7B35">
            <w:pPr>
              <w:pStyle w:val="MDPI42tablebody"/>
              <w:rPr>
                <w:b/>
              </w:rPr>
            </w:pPr>
          </w:p>
        </w:tc>
        <w:tc>
          <w:tcPr>
            <w:tcW w:w="699" w:type="pct"/>
          </w:tcPr>
          <w:p w14:paraId="57C95D04" w14:textId="535A469E" w:rsidR="004B4EA5" w:rsidRDefault="004B4EA5" w:rsidP="00ED7B35">
            <w:pPr>
              <w:pStyle w:val="MDPI42tablebody"/>
              <w:rPr>
                <w:b/>
              </w:rPr>
            </w:pPr>
            <w:r>
              <w:rPr>
                <w:b/>
                <w:sz w:val="20"/>
                <w:lang w:val="en-US"/>
              </w:rPr>
              <w:t>Food4Living</w:t>
            </w:r>
            <w:r w:rsidR="00853678">
              <w:rPr>
                <w:b/>
                <w:sz w:val="20"/>
                <w:lang w:val="en-US"/>
              </w:rPr>
              <w:t>APP</w:t>
            </w:r>
          </w:p>
        </w:tc>
        <w:tc>
          <w:tcPr>
            <w:tcW w:w="759" w:type="pct"/>
            <w:hideMark/>
          </w:tcPr>
          <w:p w14:paraId="7E65F492" w14:textId="6F135865" w:rsidR="004B4EA5" w:rsidRDefault="004B4EA5" w:rsidP="00D6459F">
            <w:pPr>
              <w:pStyle w:val="MDPI42tablebody"/>
              <w:spacing w:line="240" w:lineRule="auto"/>
              <w:rPr>
                <w:b/>
                <w:sz w:val="20"/>
                <w:lang w:val="en-US"/>
              </w:rPr>
            </w:pPr>
            <w:r>
              <w:rPr>
                <w:b/>
                <w:sz w:val="20"/>
                <w:lang w:val="en-US"/>
              </w:rPr>
              <w:t xml:space="preserve">MyFitnessPal </w:t>
            </w:r>
          </w:p>
        </w:tc>
        <w:tc>
          <w:tcPr>
            <w:tcW w:w="516" w:type="pct"/>
            <w:hideMark/>
          </w:tcPr>
          <w:p w14:paraId="286476C8" w14:textId="255B2419" w:rsidR="004B4EA5" w:rsidRDefault="004B4EA5" w:rsidP="00D6459F">
            <w:pPr>
              <w:pStyle w:val="MDPI42tablebody"/>
              <w:spacing w:line="240" w:lineRule="auto"/>
              <w:rPr>
                <w:b/>
                <w:sz w:val="20"/>
                <w:lang w:val="en-US"/>
              </w:rPr>
            </w:pPr>
            <w:r>
              <w:rPr>
                <w:b/>
                <w:sz w:val="20"/>
                <w:lang w:val="en-US"/>
              </w:rPr>
              <w:t xml:space="preserve">Lifesum </w:t>
            </w:r>
          </w:p>
        </w:tc>
        <w:tc>
          <w:tcPr>
            <w:tcW w:w="618" w:type="pct"/>
            <w:hideMark/>
          </w:tcPr>
          <w:p w14:paraId="312DA64E" w14:textId="220B71A6" w:rsidR="004B4EA5" w:rsidRDefault="004B4EA5" w:rsidP="00D6459F">
            <w:pPr>
              <w:pStyle w:val="MDPI42tablebody"/>
              <w:spacing w:line="240" w:lineRule="auto"/>
              <w:rPr>
                <w:b/>
                <w:sz w:val="20"/>
                <w:lang w:val="en-US"/>
              </w:rPr>
            </w:pPr>
            <w:r>
              <w:rPr>
                <w:b/>
                <w:sz w:val="20"/>
                <w:lang w:val="en-US"/>
              </w:rPr>
              <w:t xml:space="preserve">Diary of Nutrition </w:t>
            </w:r>
          </w:p>
        </w:tc>
        <w:tc>
          <w:tcPr>
            <w:tcW w:w="674" w:type="pct"/>
          </w:tcPr>
          <w:p w14:paraId="6208AD5E" w14:textId="3D8D3C1C" w:rsidR="004B4EA5" w:rsidRDefault="004B4EA5" w:rsidP="00D6459F">
            <w:pPr>
              <w:pStyle w:val="MDPI42tablebody"/>
              <w:rPr>
                <w:b/>
              </w:rPr>
            </w:pPr>
            <w:r>
              <w:rPr>
                <w:b/>
              </w:rPr>
              <w:t xml:space="preserve">Freeletics Nutrition </w:t>
            </w:r>
          </w:p>
        </w:tc>
        <w:tc>
          <w:tcPr>
            <w:tcW w:w="769" w:type="pct"/>
          </w:tcPr>
          <w:p w14:paraId="387AF48B" w14:textId="434E9441" w:rsidR="004B4EA5" w:rsidRDefault="004B4EA5" w:rsidP="00D6459F">
            <w:pPr>
              <w:pStyle w:val="MDPI42tablebody"/>
              <w:rPr>
                <w:b/>
              </w:rPr>
            </w:pPr>
            <w:r>
              <w:rPr>
                <w:b/>
              </w:rPr>
              <w:t xml:space="preserve">8fit </w:t>
            </w:r>
          </w:p>
        </w:tc>
      </w:tr>
      <w:tr w:rsidR="004B4EA5" w14:paraId="3144134E" w14:textId="60043C01" w:rsidTr="00ED7B35">
        <w:tc>
          <w:tcPr>
            <w:tcW w:w="965" w:type="pct"/>
            <w:tcBorders>
              <w:top w:val="nil"/>
              <w:left w:val="nil"/>
              <w:bottom w:val="nil"/>
              <w:right w:val="nil"/>
            </w:tcBorders>
          </w:tcPr>
          <w:p w14:paraId="75E56AF4" w14:textId="14E8D32D" w:rsidR="004B4EA5" w:rsidRDefault="004B4EA5" w:rsidP="00ED7B35">
            <w:pPr>
              <w:pStyle w:val="MDPI42tablebody"/>
            </w:pPr>
            <w:r>
              <w:rPr>
                <w:lang w:val="en-US"/>
              </w:rPr>
              <w:t>Food records</w:t>
            </w:r>
          </w:p>
        </w:tc>
        <w:tc>
          <w:tcPr>
            <w:tcW w:w="699" w:type="pct"/>
            <w:tcBorders>
              <w:top w:val="nil"/>
              <w:left w:val="nil"/>
              <w:bottom w:val="nil"/>
              <w:right w:val="nil"/>
            </w:tcBorders>
          </w:tcPr>
          <w:p w14:paraId="6A11A0EC" w14:textId="57285250" w:rsidR="004B4EA5" w:rsidRDefault="004B4EA5" w:rsidP="00ED7B35">
            <w:pPr>
              <w:pStyle w:val="MDPI42tablebody"/>
            </w:pPr>
            <w:r>
              <w:rPr>
                <w:rFonts w:ascii="Segoe UI Symbol" w:hAnsi="Segoe UI Symbol" w:cs="Segoe UI Symbol"/>
                <w:color w:val="545454"/>
                <w:shd w:val="clear" w:color="auto" w:fill="FFFFFF"/>
              </w:rPr>
              <w:t>✓</w:t>
            </w:r>
          </w:p>
        </w:tc>
        <w:tc>
          <w:tcPr>
            <w:tcW w:w="759" w:type="pct"/>
            <w:tcBorders>
              <w:top w:val="nil"/>
              <w:left w:val="nil"/>
              <w:bottom w:val="nil"/>
              <w:right w:val="nil"/>
            </w:tcBorders>
            <w:hideMark/>
          </w:tcPr>
          <w:p w14:paraId="425AA275" w14:textId="7D3E25FE" w:rsidR="004B4EA5" w:rsidRDefault="004B4EA5" w:rsidP="00ED7B35">
            <w:pPr>
              <w:pStyle w:val="MDPI42tablebody"/>
              <w:spacing w:line="240" w:lineRule="auto"/>
              <w:rPr>
                <w:lang w:val="en-US"/>
              </w:rPr>
            </w:pPr>
            <w:r w:rsidRPr="004A19A1">
              <w:rPr>
                <w:rFonts w:ascii="Segoe UI Symbol" w:hAnsi="Segoe UI Symbol" w:cs="Segoe UI Symbol"/>
                <w:color w:val="545454"/>
                <w:shd w:val="clear" w:color="auto" w:fill="FFFFFF"/>
              </w:rPr>
              <w:t>✓</w:t>
            </w:r>
          </w:p>
        </w:tc>
        <w:tc>
          <w:tcPr>
            <w:tcW w:w="516" w:type="pct"/>
            <w:tcBorders>
              <w:top w:val="nil"/>
              <w:left w:val="nil"/>
              <w:bottom w:val="nil"/>
              <w:right w:val="nil"/>
            </w:tcBorders>
            <w:hideMark/>
          </w:tcPr>
          <w:p w14:paraId="2A174A82" w14:textId="6CEFD16E" w:rsidR="004B4EA5" w:rsidRDefault="004B4EA5" w:rsidP="008A001C">
            <w:pPr>
              <w:pStyle w:val="MDPI42tablebody"/>
              <w:spacing w:line="240" w:lineRule="auto"/>
              <w:rPr>
                <w:lang w:val="en-US"/>
              </w:rPr>
            </w:pPr>
            <w:r w:rsidRPr="000873DD">
              <w:rPr>
                <w:rFonts w:ascii="Segoe UI Symbol" w:hAnsi="Segoe UI Symbol" w:cs="Segoe UI Symbol"/>
                <w:color w:val="545454"/>
                <w:shd w:val="clear" w:color="auto" w:fill="FFFFFF"/>
              </w:rPr>
              <w:t>✓</w:t>
            </w:r>
          </w:p>
        </w:tc>
        <w:tc>
          <w:tcPr>
            <w:tcW w:w="618" w:type="pct"/>
            <w:tcBorders>
              <w:top w:val="nil"/>
              <w:left w:val="nil"/>
              <w:bottom w:val="nil"/>
              <w:right w:val="nil"/>
            </w:tcBorders>
            <w:hideMark/>
          </w:tcPr>
          <w:p w14:paraId="5A921532" w14:textId="4FE3CDD3" w:rsidR="004B4EA5" w:rsidRDefault="004B4EA5" w:rsidP="00E45885">
            <w:pPr>
              <w:pStyle w:val="MDPI42tablebody"/>
              <w:spacing w:line="240" w:lineRule="auto"/>
              <w:rPr>
                <w:lang w:val="en-US"/>
              </w:rPr>
            </w:pPr>
            <w:r w:rsidRPr="00C80F37">
              <w:rPr>
                <w:rFonts w:ascii="Segoe UI Symbol" w:hAnsi="Segoe UI Symbol" w:cs="Segoe UI Symbol"/>
                <w:color w:val="545454"/>
                <w:shd w:val="clear" w:color="auto" w:fill="FFFFFF"/>
              </w:rPr>
              <w:t>✓</w:t>
            </w:r>
          </w:p>
        </w:tc>
        <w:tc>
          <w:tcPr>
            <w:tcW w:w="674" w:type="pct"/>
            <w:tcBorders>
              <w:top w:val="nil"/>
              <w:left w:val="nil"/>
              <w:bottom w:val="nil"/>
              <w:right w:val="nil"/>
            </w:tcBorders>
          </w:tcPr>
          <w:p w14:paraId="693789F9" w14:textId="18101DA9" w:rsidR="004B4EA5" w:rsidRDefault="004B4EA5" w:rsidP="00E45885">
            <w:pPr>
              <w:pStyle w:val="MDPI42tablebody"/>
            </w:pPr>
            <w:r w:rsidRPr="00923FC1">
              <w:rPr>
                <w:rFonts w:ascii="Segoe UI Symbol" w:hAnsi="Segoe UI Symbol" w:cs="Segoe UI Symbol"/>
                <w:color w:val="545454"/>
                <w:shd w:val="clear" w:color="auto" w:fill="FFFFFF"/>
              </w:rPr>
              <w:t>✓</w:t>
            </w:r>
          </w:p>
        </w:tc>
        <w:tc>
          <w:tcPr>
            <w:tcW w:w="769" w:type="pct"/>
            <w:tcBorders>
              <w:top w:val="nil"/>
              <w:left w:val="nil"/>
              <w:bottom w:val="nil"/>
              <w:right w:val="nil"/>
            </w:tcBorders>
          </w:tcPr>
          <w:p w14:paraId="1D7EE575" w14:textId="38DB2AD6" w:rsidR="004B4EA5" w:rsidRDefault="004B4EA5" w:rsidP="008671D5">
            <w:pPr>
              <w:pStyle w:val="MDPI42tablebody"/>
            </w:pPr>
            <w:r>
              <w:rPr>
                <w:rFonts w:ascii="Segoe UI Symbol" w:hAnsi="Segoe UI Symbol" w:cs="Segoe UI Symbol"/>
                <w:color w:val="545454"/>
                <w:shd w:val="clear" w:color="auto" w:fill="FFFFFF"/>
              </w:rPr>
              <w:t>✓</w:t>
            </w:r>
          </w:p>
        </w:tc>
      </w:tr>
      <w:tr w:rsidR="004B4EA5" w14:paraId="01294A09" w14:textId="28356CFB" w:rsidTr="00ED7B35">
        <w:tc>
          <w:tcPr>
            <w:tcW w:w="965" w:type="pct"/>
            <w:tcBorders>
              <w:top w:val="nil"/>
              <w:left w:val="nil"/>
              <w:bottom w:val="nil"/>
              <w:right w:val="nil"/>
            </w:tcBorders>
          </w:tcPr>
          <w:p w14:paraId="5F694959" w14:textId="42FA1587" w:rsidR="004B4EA5" w:rsidRDefault="004B4EA5" w:rsidP="00ED7B35">
            <w:pPr>
              <w:pStyle w:val="MDPI42tablebody"/>
            </w:pPr>
            <w:r>
              <w:rPr>
                <w:lang w:val="en-US"/>
              </w:rPr>
              <w:t>Custom foods</w:t>
            </w:r>
          </w:p>
        </w:tc>
        <w:tc>
          <w:tcPr>
            <w:tcW w:w="699" w:type="pct"/>
            <w:tcBorders>
              <w:top w:val="nil"/>
              <w:left w:val="nil"/>
              <w:bottom w:val="nil"/>
              <w:right w:val="nil"/>
            </w:tcBorders>
          </w:tcPr>
          <w:p w14:paraId="510EF9D2" w14:textId="16A57F5B" w:rsidR="004B4EA5" w:rsidRDefault="004B4EA5" w:rsidP="00ED7B35">
            <w:pPr>
              <w:pStyle w:val="MDPI42tablebody"/>
            </w:pPr>
            <w:r w:rsidRPr="008031CD">
              <w:rPr>
                <w:rFonts w:ascii="Segoe UI Symbol" w:hAnsi="Segoe UI Symbol" w:cs="Segoe UI Symbol"/>
                <w:color w:val="545454"/>
                <w:shd w:val="clear" w:color="auto" w:fill="FFFFFF"/>
              </w:rPr>
              <w:t>✓</w:t>
            </w:r>
          </w:p>
        </w:tc>
        <w:tc>
          <w:tcPr>
            <w:tcW w:w="759" w:type="pct"/>
            <w:tcBorders>
              <w:top w:val="nil"/>
              <w:left w:val="nil"/>
              <w:bottom w:val="nil"/>
              <w:right w:val="nil"/>
            </w:tcBorders>
            <w:hideMark/>
          </w:tcPr>
          <w:p w14:paraId="1BA55FA5" w14:textId="0A450A4E" w:rsidR="004B4EA5" w:rsidRDefault="004B4EA5" w:rsidP="00ED7B35">
            <w:pPr>
              <w:pStyle w:val="MDPI42tablebody"/>
              <w:spacing w:line="240" w:lineRule="auto"/>
              <w:rPr>
                <w:lang w:val="en-US"/>
              </w:rPr>
            </w:pPr>
            <w:r w:rsidRPr="004A19A1">
              <w:rPr>
                <w:rFonts w:ascii="Segoe UI Symbol" w:hAnsi="Segoe UI Symbol" w:cs="Segoe UI Symbol"/>
                <w:color w:val="545454"/>
                <w:shd w:val="clear" w:color="auto" w:fill="FFFFFF"/>
              </w:rPr>
              <w:t>✓</w:t>
            </w:r>
          </w:p>
        </w:tc>
        <w:tc>
          <w:tcPr>
            <w:tcW w:w="516" w:type="pct"/>
            <w:tcBorders>
              <w:top w:val="nil"/>
              <w:left w:val="nil"/>
              <w:bottom w:val="nil"/>
              <w:right w:val="nil"/>
            </w:tcBorders>
            <w:hideMark/>
          </w:tcPr>
          <w:p w14:paraId="3252FB48" w14:textId="74FC5845" w:rsidR="004B4EA5" w:rsidRDefault="004B4EA5" w:rsidP="008A001C">
            <w:pPr>
              <w:pStyle w:val="MDPI42tablebody"/>
              <w:spacing w:line="240" w:lineRule="auto"/>
              <w:rPr>
                <w:lang w:val="en-US"/>
              </w:rPr>
            </w:pPr>
            <w:r w:rsidRPr="000873DD">
              <w:rPr>
                <w:rFonts w:ascii="Segoe UI Symbol" w:hAnsi="Segoe UI Symbol" w:cs="Segoe UI Symbol"/>
                <w:color w:val="545454"/>
                <w:shd w:val="clear" w:color="auto" w:fill="FFFFFF"/>
              </w:rPr>
              <w:t>✓</w:t>
            </w:r>
          </w:p>
        </w:tc>
        <w:tc>
          <w:tcPr>
            <w:tcW w:w="618" w:type="pct"/>
            <w:tcBorders>
              <w:top w:val="nil"/>
              <w:left w:val="nil"/>
              <w:bottom w:val="nil"/>
              <w:right w:val="nil"/>
            </w:tcBorders>
            <w:hideMark/>
          </w:tcPr>
          <w:p w14:paraId="347ED7CB" w14:textId="50697C94" w:rsidR="004B4EA5" w:rsidRDefault="004B4EA5" w:rsidP="00E45885">
            <w:pPr>
              <w:pStyle w:val="MDPI42tablebody"/>
              <w:spacing w:line="240" w:lineRule="auto"/>
              <w:rPr>
                <w:lang w:val="en-US"/>
              </w:rPr>
            </w:pPr>
            <w:r w:rsidRPr="00C80F37">
              <w:rPr>
                <w:rFonts w:ascii="Segoe UI Symbol" w:hAnsi="Segoe UI Symbol" w:cs="Segoe UI Symbol"/>
                <w:color w:val="545454"/>
                <w:shd w:val="clear" w:color="auto" w:fill="FFFFFF"/>
              </w:rPr>
              <w:t>✓</w:t>
            </w:r>
          </w:p>
        </w:tc>
        <w:tc>
          <w:tcPr>
            <w:tcW w:w="674" w:type="pct"/>
            <w:tcBorders>
              <w:top w:val="nil"/>
              <w:left w:val="nil"/>
              <w:bottom w:val="nil"/>
              <w:right w:val="nil"/>
            </w:tcBorders>
          </w:tcPr>
          <w:p w14:paraId="466EEFB1" w14:textId="437D359C" w:rsidR="004B4EA5" w:rsidRDefault="004B4EA5" w:rsidP="00E45885">
            <w:pPr>
              <w:pStyle w:val="MDPI42tablebody"/>
            </w:pPr>
            <w:r w:rsidRPr="00923FC1">
              <w:rPr>
                <w:rFonts w:ascii="Segoe UI Symbol" w:hAnsi="Segoe UI Symbol" w:cs="Segoe UI Symbol"/>
                <w:color w:val="545454"/>
                <w:shd w:val="clear" w:color="auto" w:fill="FFFFFF"/>
              </w:rPr>
              <w:t>✓</w:t>
            </w:r>
          </w:p>
        </w:tc>
        <w:tc>
          <w:tcPr>
            <w:tcW w:w="769" w:type="pct"/>
            <w:tcBorders>
              <w:top w:val="nil"/>
              <w:left w:val="nil"/>
              <w:bottom w:val="nil"/>
              <w:right w:val="nil"/>
            </w:tcBorders>
          </w:tcPr>
          <w:p w14:paraId="24A2AADC" w14:textId="619E6D78" w:rsidR="004B4EA5" w:rsidRDefault="004B4EA5" w:rsidP="008671D5">
            <w:pPr>
              <w:pStyle w:val="MDPI42tablebody"/>
            </w:pPr>
            <w:r>
              <w:t>x</w:t>
            </w:r>
          </w:p>
        </w:tc>
      </w:tr>
      <w:tr w:rsidR="004B4EA5" w14:paraId="62607633" w14:textId="0F816CF4" w:rsidTr="00ED7B35">
        <w:tc>
          <w:tcPr>
            <w:tcW w:w="965" w:type="pct"/>
            <w:tcBorders>
              <w:top w:val="nil"/>
              <w:left w:val="nil"/>
              <w:bottom w:val="nil"/>
              <w:right w:val="nil"/>
            </w:tcBorders>
          </w:tcPr>
          <w:p w14:paraId="73E41808" w14:textId="0F18AE05" w:rsidR="004B4EA5" w:rsidRDefault="004B4EA5" w:rsidP="00ED7B35">
            <w:pPr>
              <w:pStyle w:val="MDPI42tablebody"/>
            </w:pPr>
            <w:r>
              <w:t>Progress statics</w:t>
            </w:r>
          </w:p>
        </w:tc>
        <w:tc>
          <w:tcPr>
            <w:tcW w:w="699" w:type="pct"/>
            <w:tcBorders>
              <w:top w:val="nil"/>
              <w:left w:val="nil"/>
              <w:bottom w:val="nil"/>
              <w:right w:val="nil"/>
            </w:tcBorders>
          </w:tcPr>
          <w:p w14:paraId="08F962A3" w14:textId="263B4B66" w:rsidR="004B4EA5" w:rsidRDefault="004B4EA5" w:rsidP="00ED7B35">
            <w:pPr>
              <w:pStyle w:val="MDPI42tablebody"/>
            </w:pPr>
            <w:r w:rsidRPr="008031CD">
              <w:rPr>
                <w:rFonts w:ascii="Segoe UI Symbol" w:hAnsi="Segoe UI Symbol" w:cs="Segoe UI Symbol"/>
                <w:color w:val="545454"/>
                <w:shd w:val="clear" w:color="auto" w:fill="FFFFFF"/>
              </w:rPr>
              <w:t>✓</w:t>
            </w:r>
          </w:p>
        </w:tc>
        <w:tc>
          <w:tcPr>
            <w:tcW w:w="759" w:type="pct"/>
            <w:tcBorders>
              <w:top w:val="nil"/>
              <w:left w:val="nil"/>
              <w:bottom w:val="nil"/>
              <w:right w:val="nil"/>
            </w:tcBorders>
          </w:tcPr>
          <w:p w14:paraId="4FA456F3" w14:textId="1B2D81AB" w:rsidR="004B4EA5" w:rsidRDefault="004B4EA5" w:rsidP="00ED7B35">
            <w:pPr>
              <w:pStyle w:val="MDPI42tablebody"/>
            </w:pPr>
            <w:r w:rsidRPr="004A19A1">
              <w:rPr>
                <w:rFonts w:ascii="Segoe UI Symbol" w:hAnsi="Segoe UI Symbol" w:cs="Segoe UI Symbol"/>
                <w:color w:val="545454"/>
                <w:shd w:val="clear" w:color="auto" w:fill="FFFFFF"/>
              </w:rPr>
              <w:t>✓</w:t>
            </w:r>
          </w:p>
        </w:tc>
        <w:tc>
          <w:tcPr>
            <w:tcW w:w="516" w:type="pct"/>
            <w:tcBorders>
              <w:top w:val="nil"/>
              <w:left w:val="nil"/>
              <w:bottom w:val="nil"/>
              <w:right w:val="nil"/>
            </w:tcBorders>
          </w:tcPr>
          <w:p w14:paraId="6EA87B85" w14:textId="0792D5A9" w:rsidR="004B4EA5" w:rsidRDefault="004B4EA5" w:rsidP="008A001C">
            <w:pPr>
              <w:pStyle w:val="MDPI42tablebody"/>
            </w:pPr>
            <w:r w:rsidRPr="000873DD">
              <w:rPr>
                <w:rFonts w:ascii="Segoe UI Symbol" w:hAnsi="Segoe UI Symbol" w:cs="Segoe UI Symbol"/>
                <w:color w:val="545454"/>
                <w:shd w:val="clear" w:color="auto" w:fill="FFFFFF"/>
              </w:rPr>
              <w:t>✓</w:t>
            </w:r>
          </w:p>
        </w:tc>
        <w:tc>
          <w:tcPr>
            <w:tcW w:w="618" w:type="pct"/>
            <w:tcBorders>
              <w:top w:val="nil"/>
              <w:left w:val="nil"/>
              <w:bottom w:val="nil"/>
              <w:right w:val="nil"/>
            </w:tcBorders>
          </w:tcPr>
          <w:p w14:paraId="509795F3" w14:textId="5C971100" w:rsidR="004B4EA5" w:rsidRDefault="004B4EA5" w:rsidP="00E45885">
            <w:pPr>
              <w:pStyle w:val="MDPI42tablebody"/>
            </w:pPr>
            <w:r w:rsidRPr="00C80F37">
              <w:rPr>
                <w:rFonts w:ascii="Segoe UI Symbol" w:hAnsi="Segoe UI Symbol" w:cs="Segoe UI Symbol"/>
                <w:color w:val="545454"/>
                <w:shd w:val="clear" w:color="auto" w:fill="FFFFFF"/>
              </w:rPr>
              <w:t>✓</w:t>
            </w:r>
          </w:p>
        </w:tc>
        <w:tc>
          <w:tcPr>
            <w:tcW w:w="674" w:type="pct"/>
            <w:tcBorders>
              <w:top w:val="nil"/>
              <w:left w:val="nil"/>
              <w:bottom w:val="nil"/>
              <w:right w:val="nil"/>
            </w:tcBorders>
          </w:tcPr>
          <w:p w14:paraId="56718F23" w14:textId="6B0C0270" w:rsidR="004B4EA5" w:rsidRDefault="004B4EA5" w:rsidP="00E45885">
            <w:pPr>
              <w:pStyle w:val="MDPI42tablebody"/>
            </w:pPr>
            <w:r w:rsidRPr="00923FC1">
              <w:rPr>
                <w:rFonts w:ascii="Segoe UI Symbol" w:hAnsi="Segoe UI Symbol" w:cs="Segoe UI Symbol"/>
                <w:color w:val="545454"/>
                <w:shd w:val="clear" w:color="auto" w:fill="FFFFFF"/>
              </w:rPr>
              <w:t>✓</w:t>
            </w:r>
          </w:p>
        </w:tc>
        <w:tc>
          <w:tcPr>
            <w:tcW w:w="769" w:type="pct"/>
            <w:tcBorders>
              <w:top w:val="nil"/>
              <w:left w:val="nil"/>
              <w:bottom w:val="nil"/>
              <w:right w:val="nil"/>
            </w:tcBorders>
          </w:tcPr>
          <w:p w14:paraId="733D7480" w14:textId="69C94F6E" w:rsidR="004B4EA5" w:rsidRDefault="004B4EA5" w:rsidP="008671D5">
            <w:pPr>
              <w:pStyle w:val="MDPI42tablebody"/>
            </w:pPr>
            <w:r w:rsidRPr="00C01470">
              <w:rPr>
                <w:rFonts w:ascii="Segoe UI Symbol" w:hAnsi="Segoe UI Symbol" w:cs="Segoe UI Symbol"/>
                <w:color w:val="545454"/>
                <w:shd w:val="clear" w:color="auto" w:fill="FFFFFF"/>
              </w:rPr>
              <w:t>✓</w:t>
            </w:r>
          </w:p>
        </w:tc>
      </w:tr>
      <w:tr w:rsidR="004B4EA5" w14:paraId="408ABFDC" w14:textId="77777777" w:rsidTr="00ED7B35">
        <w:tc>
          <w:tcPr>
            <w:tcW w:w="965" w:type="pct"/>
            <w:tcBorders>
              <w:top w:val="nil"/>
              <w:left w:val="nil"/>
              <w:bottom w:val="nil"/>
              <w:right w:val="nil"/>
            </w:tcBorders>
          </w:tcPr>
          <w:p w14:paraId="53D742BB" w14:textId="40D89E5A" w:rsidR="004B4EA5" w:rsidRDefault="004B4EA5" w:rsidP="00ED7B35">
            <w:pPr>
              <w:pStyle w:val="MDPI42tablebody"/>
            </w:pPr>
            <w:r>
              <w:t>Diet plans</w:t>
            </w:r>
          </w:p>
        </w:tc>
        <w:tc>
          <w:tcPr>
            <w:tcW w:w="699" w:type="pct"/>
            <w:tcBorders>
              <w:top w:val="nil"/>
              <w:left w:val="nil"/>
              <w:bottom w:val="nil"/>
              <w:right w:val="nil"/>
            </w:tcBorders>
          </w:tcPr>
          <w:p w14:paraId="41890A1A" w14:textId="5BC55F39" w:rsidR="004B4EA5" w:rsidRDefault="004B4EA5" w:rsidP="00ED7B35">
            <w:pPr>
              <w:pStyle w:val="MDPI42tablebody"/>
            </w:pPr>
            <w:r w:rsidRPr="008031CD">
              <w:rPr>
                <w:rFonts w:ascii="Segoe UI Symbol" w:hAnsi="Segoe UI Symbol" w:cs="Segoe UI Symbol"/>
                <w:color w:val="545454"/>
                <w:shd w:val="clear" w:color="auto" w:fill="FFFFFF"/>
              </w:rPr>
              <w:t>✓</w:t>
            </w:r>
          </w:p>
        </w:tc>
        <w:tc>
          <w:tcPr>
            <w:tcW w:w="759" w:type="pct"/>
            <w:tcBorders>
              <w:top w:val="nil"/>
              <w:left w:val="nil"/>
              <w:bottom w:val="nil"/>
              <w:right w:val="nil"/>
            </w:tcBorders>
          </w:tcPr>
          <w:p w14:paraId="47F29591" w14:textId="554A9CD2" w:rsidR="004B4EA5" w:rsidRDefault="004B4EA5" w:rsidP="00ED7B35">
            <w:pPr>
              <w:pStyle w:val="MDPI42tablebody"/>
            </w:pPr>
            <w:r>
              <w:t>x</w:t>
            </w:r>
          </w:p>
        </w:tc>
        <w:tc>
          <w:tcPr>
            <w:tcW w:w="516" w:type="pct"/>
            <w:tcBorders>
              <w:top w:val="nil"/>
              <w:left w:val="nil"/>
              <w:bottom w:val="nil"/>
              <w:right w:val="nil"/>
            </w:tcBorders>
          </w:tcPr>
          <w:p w14:paraId="4060B225" w14:textId="4C3180BF" w:rsidR="004B4EA5" w:rsidRDefault="004B4EA5" w:rsidP="008A001C">
            <w:pPr>
              <w:pStyle w:val="MDPI42tablebody"/>
            </w:pPr>
            <w:r>
              <w:t>x</w:t>
            </w:r>
          </w:p>
        </w:tc>
        <w:tc>
          <w:tcPr>
            <w:tcW w:w="618" w:type="pct"/>
            <w:tcBorders>
              <w:top w:val="nil"/>
              <w:left w:val="nil"/>
              <w:bottom w:val="nil"/>
              <w:right w:val="nil"/>
            </w:tcBorders>
          </w:tcPr>
          <w:p w14:paraId="589F0072" w14:textId="756444FE" w:rsidR="004B4EA5" w:rsidRDefault="004B4EA5" w:rsidP="00E45885">
            <w:pPr>
              <w:pStyle w:val="MDPI42tablebody"/>
            </w:pPr>
            <w:r>
              <w:t>x</w:t>
            </w:r>
          </w:p>
        </w:tc>
        <w:tc>
          <w:tcPr>
            <w:tcW w:w="674" w:type="pct"/>
            <w:tcBorders>
              <w:top w:val="nil"/>
              <w:left w:val="nil"/>
              <w:bottom w:val="nil"/>
              <w:right w:val="nil"/>
            </w:tcBorders>
          </w:tcPr>
          <w:p w14:paraId="66E0E86F" w14:textId="3105E4B8" w:rsidR="004B4EA5" w:rsidRDefault="004B4EA5" w:rsidP="00E45885">
            <w:pPr>
              <w:pStyle w:val="MDPI42tablebody"/>
            </w:pPr>
            <w:r>
              <w:t>x</w:t>
            </w:r>
          </w:p>
        </w:tc>
        <w:tc>
          <w:tcPr>
            <w:tcW w:w="769" w:type="pct"/>
            <w:tcBorders>
              <w:top w:val="nil"/>
              <w:left w:val="nil"/>
              <w:bottom w:val="nil"/>
              <w:right w:val="nil"/>
            </w:tcBorders>
          </w:tcPr>
          <w:p w14:paraId="5D41CE0D" w14:textId="2B2AE886" w:rsidR="004B4EA5" w:rsidRDefault="004B4EA5" w:rsidP="008671D5">
            <w:pPr>
              <w:pStyle w:val="MDPI42tablebody"/>
            </w:pPr>
            <w:r w:rsidRPr="00C01470">
              <w:rPr>
                <w:rFonts w:ascii="Segoe UI Symbol" w:hAnsi="Segoe UI Symbol" w:cs="Segoe UI Symbol"/>
                <w:color w:val="545454"/>
                <w:shd w:val="clear" w:color="auto" w:fill="FFFFFF"/>
              </w:rPr>
              <w:t>✓</w:t>
            </w:r>
          </w:p>
        </w:tc>
      </w:tr>
      <w:tr w:rsidR="004B4EA5" w14:paraId="4EF364B3" w14:textId="77777777" w:rsidTr="00ED7B35">
        <w:tc>
          <w:tcPr>
            <w:tcW w:w="965" w:type="pct"/>
            <w:tcBorders>
              <w:top w:val="nil"/>
              <w:left w:val="nil"/>
              <w:bottom w:val="nil"/>
              <w:right w:val="nil"/>
            </w:tcBorders>
          </w:tcPr>
          <w:p w14:paraId="0B470B29" w14:textId="2D38D2A4" w:rsidR="004B4EA5" w:rsidRDefault="004B4EA5" w:rsidP="00ED7B35">
            <w:pPr>
              <w:pStyle w:val="MDPI42tablebody"/>
            </w:pPr>
            <w:r>
              <w:t>Personal coaching</w:t>
            </w:r>
          </w:p>
        </w:tc>
        <w:tc>
          <w:tcPr>
            <w:tcW w:w="699" w:type="pct"/>
            <w:tcBorders>
              <w:top w:val="nil"/>
              <w:left w:val="nil"/>
              <w:bottom w:val="nil"/>
              <w:right w:val="nil"/>
            </w:tcBorders>
          </w:tcPr>
          <w:p w14:paraId="040ED8DC" w14:textId="47EFC470" w:rsidR="004B4EA5" w:rsidRDefault="004B4EA5" w:rsidP="00ED7B35">
            <w:pPr>
              <w:pStyle w:val="MDPI42tablebody"/>
            </w:pPr>
            <w:r w:rsidRPr="008031CD">
              <w:rPr>
                <w:rFonts w:ascii="Segoe UI Symbol" w:hAnsi="Segoe UI Symbol" w:cs="Segoe UI Symbol"/>
                <w:color w:val="545454"/>
                <w:shd w:val="clear" w:color="auto" w:fill="FFFFFF"/>
              </w:rPr>
              <w:t>✓</w:t>
            </w:r>
          </w:p>
        </w:tc>
        <w:tc>
          <w:tcPr>
            <w:tcW w:w="759" w:type="pct"/>
            <w:tcBorders>
              <w:top w:val="nil"/>
              <w:left w:val="nil"/>
              <w:bottom w:val="nil"/>
              <w:right w:val="nil"/>
            </w:tcBorders>
          </w:tcPr>
          <w:p w14:paraId="25EF2D6B" w14:textId="28AB6323" w:rsidR="004B4EA5" w:rsidRDefault="004B4EA5" w:rsidP="00ED7B35">
            <w:pPr>
              <w:pStyle w:val="MDPI42tablebody"/>
            </w:pPr>
            <w:r>
              <w:t>x</w:t>
            </w:r>
          </w:p>
        </w:tc>
        <w:tc>
          <w:tcPr>
            <w:tcW w:w="516" w:type="pct"/>
            <w:tcBorders>
              <w:top w:val="nil"/>
              <w:left w:val="nil"/>
              <w:bottom w:val="nil"/>
              <w:right w:val="nil"/>
            </w:tcBorders>
          </w:tcPr>
          <w:p w14:paraId="63AE3B2F" w14:textId="5189F213" w:rsidR="004B4EA5" w:rsidRDefault="004B4EA5" w:rsidP="008A001C">
            <w:pPr>
              <w:pStyle w:val="MDPI42tablebody"/>
            </w:pPr>
            <w:r>
              <w:t>x</w:t>
            </w:r>
          </w:p>
        </w:tc>
        <w:tc>
          <w:tcPr>
            <w:tcW w:w="618" w:type="pct"/>
            <w:tcBorders>
              <w:top w:val="nil"/>
              <w:left w:val="nil"/>
              <w:bottom w:val="nil"/>
              <w:right w:val="nil"/>
            </w:tcBorders>
          </w:tcPr>
          <w:p w14:paraId="2E2167B2" w14:textId="41D60A92" w:rsidR="004B4EA5" w:rsidRDefault="004B4EA5" w:rsidP="00E45885">
            <w:pPr>
              <w:pStyle w:val="MDPI42tablebody"/>
            </w:pPr>
            <w:r>
              <w:t>x</w:t>
            </w:r>
          </w:p>
        </w:tc>
        <w:tc>
          <w:tcPr>
            <w:tcW w:w="674" w:type="pct"/>
            <w:tcBorders>
              <w:top w:val="nil"/>
              <w:left w:val="nil"/>
              <w:bottom w:val="nil"/>
              <w:right w:val="nil"/>
            </w:tcBorders>
          </w:tcPr>
          <w:p w14:paraId="5293E789" w14:textId="5B4DF761" w:rsidR="004B4EA5" w:rsidRDefault="004B4EA5" w:rsidP="00E45885">
            <w:pPr>
              <w:pStyle w:val="MDPI42tablebody"/>
            </w:pPr>
            <w:r>
              <w:t>x</w:t>
            </w:r>
          </w:p>
        </w:tc>
        <w:tc>
          <w:tcPr>
            <w:tcW w:w="769" w:type="pct"/>
            <w:tcBorders>
              <w:top w:val="nil"/>
              <w:left w:val="nil"/>
              <w:bottom w:val="nil"/>
              <w:right w:val="nil"/>
            </w:tcBorders>
          </w:tcPr>
          <w:p w14:paraId="0F2664BD" w14:textId="1D86156B" w:rsidR="004B4EA5" w:rsidRDefault="004B4EA5" w:rsidP="008671D5">
            <w:pPr>
              <w:pStyle w:val="MDPI42tablebody"/>
            </w:pPr>
            <w:r>
              <w:t>x</w:t>
            </w:r>
          </w:p>
        </w:tc>
      </w:tr>
      <w:tr w:rsidR="004B4EA5" w14:paraId="1D701B72" w14:textId="77777777" w:rsidTr="00ED7B35">
        <w:tc>
          <w:tcPr>
            <w:tcW w:w="965" w:type="pct"/>
            <w:tcBorders>
              <w:top w:val="nil"/>
              <w:left w:val="nil"/>
              <w:bottom w:val="single" w:sz="8" w:space="0" w:color="auto"/>
              <w:right w:val="nil"/>
            </w:tcBorders>
          </w:tcPr>
          <w:p w14:paraId="4134BA50" w14:textId="16BA73BA" w:rsidR="004B4EA5" w:rsidRDefault="004B4EA5" w:rsidP="00ED7B35">
            <w:pPr>
              <w:pStyle w:val="MDPI42tablebody"/>
            </w:pPr>
            <w:r>
              <w:t>Adapted dietary plans</w:t>
            </w:r>
          </w:p>
        </w:tc>
        <w:tc>
          <w:tcPr>
            <w:tcW w:w="699" w:type="pct"/>
            <w:tcBorders>
              <w:top w:val="nil"/>
              <w:left w:val="nil"/>
              <w:bottom w:val="single" w:sz="8" w:space="0" w:color="auto"/>
              <w:right w:val="nil"/>
            </w:tcBorders>
          </w:tcPr>
          <w:p w14:paraId="0D9F83F7" w14:textId="5B8AEC08" w:rsidR="004B4EA5" w:rsidRDefault="004B4EA5" w:rsidP="00ED7B35">
            <w:pPr>
              <w:pStyle w:val="MDPI42tablebody"/>
            </w:pPr>
            <w:r w:rsidRPr="008031CD">
              <w:rPr>
                <w:rFonts w:ascii="Segoe UI Symbol" w:hAnsi="Segoe UI Symbol" w:cs="Segoe UI Symbol"/>
                <w:color w:val="545454"/>
                <w:shd w:val="clear" w:color="auto" w:fill="FFFFFF"/>
              </w:rPr>
              <w:t>✓</w:t>
            </w:r>
          </w:p>
        </w:tc>
        <w:tc>
          <w:tcPr>
            <w:tcW w:w="759" w:type="pct"/>
            <w:tcBorders>
              <w:top w:val="nil"/>
              <w:left w:val="nil"/>
              <w:bottom w:val="single" w:sz="8" w:space="0" w:color="auto"/>
              <w:right w:val="nil"/>
            </w:tcBorders>
          </w:tcPr>
          <w:p w14:paraId="6A6B1026" w14:textId="3824C1E7" w:rsidR="004B4EA5" w:rsidRDefault="004B4EA5" w:rsidP="00ED7B35">
            <w:pPr>
              <w:pStyle w:val="MDPI42tablebody"/>
            </w:pPr>
            <w:r>
              <w:t>x</w:t>
            </w:r>
          </w:p>
        </w:tc>
        <w:tc>
          <w:tcPr>
            <w:tcW w:w="516" w:type="pct"/>
            <w:tcBorders>
              <w:top w:val="nil"/>
              <w:left w:val="nil"/>
              <w:bottom w:val="single" w:sz="8" w:space="0" w:color="auto"/>
              <w:right w:val="nil"/>
            </w:tcBorders>
          </w:tcPr>
          <w:p w14:paraId="28577BF1" w14:textId="2183E615" w:rsidR="004B4EA5" w:rsidRDefault="004B4EA5" w:rsidP="00ED7B35">
            <w:pPr>
              <w:pStyle w:val="MDPI42tablebody"/>
            </w:pPr>
            <w:r>
              <w:t>x</w:t>
            </w:r>
          </w:p>
        </w:tc>
        <w:tc>
          <w:tcPr>
            <w:tcW w:w="618" w:type="pct"/>
            <w:tcBorders>
              <w:top w:val="nil"/>
              <w:left w:val="nil"/>
              <w:bottom w:val="single" w:sz="8" w:space="0" w:color="auto"/>
              <w:right w:val="nil"/>
            </w:tcBorders>
          </w:tcPr>
          <w:p w14:paraId="3F3A82E0" w14:textId="26FDF8B4" w:rsidR="004B4EA5" w:rsidRDefault="004B4EA5" w:rsidP="008A001C">
            <w:pPr>
              <w:pStyle w:val="MDPI42tablebody"/>
            </w:pPr>
            <w:r>
              <w:t>x</w:t>
            </w:r>
          </w:p>
        </w:tc>
        <w:tc>
          <w:tcPr>
            <w:tcW w:w="674" w:type="pct"/>
            <w:tcBorders>
              <w:top w:val="nil"/>
              <w:left w:val="nil"/>
              <w:bottom w:val="single" w:sz="8" w:space="0" w:color="auto"/>
              <w:right w:val="nil"/>
            </w:tcBorders>
          </w:tcPr>
          <w:p w14:paraId="42BB994D" w14:textId="70DA1AE7" w:rsidR="004B4EA5" w:rsidRDefault="004B4EA5" w:rsidP="00E45885">
            <w:pPr>
              <w:pStyle w:val="MDPI42tablebody"/>
            </w:pPr>
            <w:r>
              <w:t>x</w:t>
            </w:r>
          </w:p>
        </w:tc>
        <w:tc>
          <w:tcPr>
            <w:tcW w:w="769" w:type="pct"/>
            <w:tcBorders>
              <w:top w:val="nil"/>
              <w:left w:val="nil"/>
              <w:bottom w:val="single" w:sz="8" w:space="0" w:color="auto"/>
              <w:right w:val="nil"/>
            </w:tcBorders>
          </w:tcPr>
          <w:p w14:paraId="31F4F537" w14:textId="2E0FDB59" w:rsidR="004B4EA5" w:rsidRDefault="004B4EA5" w:rsidP="00E45885">
            <w:pPr>
              <w:pStyle w:val="MDPI42tablebody"/>
            </w:pPr>
            <w:r>
              <w:t>x</w:t>
            </w:r>
          </w:p>
        </w:tc>
      </w:tr>
    </w:tbl>
    <w:p w14:paraId="410A490E" w14:textId="6E8EF1F4" w:rsidR="00ED7B35" w:rsidRDefault="00ED7B35" w:rsidP="00ED7B35">
      <w:pPr>
        <w:pStyle w:val="MDPI51figurecaption"/>
        <w:jc w:val="center"/>
      </w:pPr>
      <w:r>
        <w:rPr>
          <w:b/>
        </w:rPr>
        <w:t>Table</w:t>
      </w:r>
      <w:r w:rsidRPr="0022695D">
        <w:rPr>
          <w:b/>
        </w:rPr>
        <w:t xml:space="preserve"> </w:t>
      </w:r>
      <w:r w:rsidRPr="0022695D">
        <w:rPr>
          <w:b/>
        </w:rPr>
        <w:fldChar w:fldCharType="begin"/>
      </w:r>
      <w:r w:rsidRPr="0022695D">
        <w:rPr>
          <w:b/>
        </w:rPr>
        <w:instrText xml:space="preserve"> SEQ Figure \* ARABIC </w:instrText>
      </w:r>
      <w:r w:rsidRPr="0022695D">
        <w:rPr>
          <w:b/>
        </w:rPr>
        <w:fldChar w:fldCharType="separate"/>
      </w:r>
      <w:r>
        <w:rPr>
          <w:b/>
          <w:noProof/>
        </w:rPr>
        <w:t>1</w:t>
      </w:r>
      <w:r w:rsidRPr="0022695D">
        <w:rPr>
          <w:b/>
        </w:rPr>
        <w:fldChar w:fldCharType="end"/>
      </w:r>
      <w:r>
        <w:t xml:space="preserve">. </w:t>
      </w:r>
      <w:r w:rsidRPr="00ED7B35">
        <w:t>Comparison of telemonitoring applications and tools.</w:t>
      </w:r>
    </w:p>
    <w:p w14:paraId="4C75CF4C" w14:textId="77777777" w:rsidR="00ED7B35" w:rsidRDefault="00ED7B35" w:rsidP="0061195B">
      <w:pPr>
        <w:pStyle w:val="MDPI31text"/>
      </w:pPr>
    </w:p>
    <w:p w14:paraId="64E27802" w14:textId="69BE12F2" w:rsidR="002C05DF" w:rsidRDefault="00295EC6" w:rsidP="0061195B">
      <w:pPr>
        <w:pStyle w:val="MDPI31text"/>
      </w:pPr>
      <w:r w:rsidRPr="00295EC6">
        <w:t xml:space="preserve"> </w:t>
      </w:r>
      <w:r w:rsidR="00E21E05">
        <w:t xml:space="preserve">Despite state-of-the-art systems, the Food4Living platform allows applications that are not restricted to </w:t>
      </w:r>
      <w:r w:rsidRPr="00295EC6">
        <w:t>establis</w:t>
      </w:r>
      <w:r w:rsidR="00E21E05">
        <w:t xml:space="preserve">hing </w:t>
      </w:r>
      <w:r w:rsidRPr="00295EC6">
        <w:t xml:space="preserve">caloric limits </w:t>
      </w:r>
      <w:r w:rsidR="00E21E05">
        <w:t>to</w:t>
      </w:r>
      <w:r w:rsidR="00E21E05" w:rsidRPr="00295EC6">
        <w:t xml:space="preserve"> </w:t>
      </w:r>
      <w:r w:rsidRPr="00295EC6">
        <w:t>reach a target weight</w:t>
      </w:r>
      <w:r w:rsidR="00E21E05">
        <w:t xml:space="preserve">. Instead, it is aimed at </w:t>
      </w:r>
      <w:r w:rsidR="007360DF">
        <w:t xml:space="preserve">enabling </w:t>
      </w:r>
      <w:r w:rsidR="00E21E05">
        <w:t>to</w:t>
      </w:r>
      <w:r w:rsidRPr="00295EC6">
        <w:t xml:space="preserve"> establish diets adapted to each user made from their </w:t>
      </w:r>
      <w:r w:rsidR="00E21E05">
        <w:t xml:space="preserve">and support and promote healthy </w:t>
      </w:r>
      <w:r w:rsidRPr="00295EC6">
        <w:t xml:space="preserve">eating habits </w:t>
      </w:r>
      <w:r w:rsidR="00E21E05">
        <w:t>devised</w:t>
      </w:r>
      <w:r w:rsidRPr="00295EC6">
        <w:t xml:space="preserve"> by nutrition professionals. </w:t>
      </w:r>
      <w:r w:rsidR="00E21E05">
        <w:t>In addition,</w:t>
      </w:r>
      <w:r w:rsidRPr="00295EC6">
        <w:t xml:space="preserve"> most of the applications</w:t>
      </w:r>
      <w:r w:rsidR="00E21E05">
        <w:t xml:space="preserve"> described</w:t>
      </w:r>
      <w:r w:rsidRPr="00295EC6">
        <w:t xml:space="preserve"> are not adapted to seniors or users unfamiliar with mobile devices. </w:t>
      </w:r>
    </w:p>
    <w:p w14:paraId="37D5EEE5" w14:textId="04830812" w:rsidR="00BB18DE" w:rsidRPr="00E45885" w:rsidRDefault="00BB18DE" w:rsidP="00BB18DE">
      <w:pPr>
        <w:pStyle w:val="MDPI22heading2"/>
        <w:rPr>
          <w:b/>
          <w:i w:val="0"/>
          <w:noProof w:val="0"/>
        </w:rPr>
      </w:pPr>
      <w:r w:rsidRPr="00E45885">
        <w:rPr>
          <w:b/>
          <w:i w:val="0"/>
          <w:noProof w:val="0"/>
        </w:rPr>
        <w:t xml:space="preserve">3. </w:t>
      </w:r>
      <w:r>
        <w:rPr>
          <w:b/>
          <w:i w:val="0"/>
          <w:noProof w:val="0"/>
        </w:rPr>
        <w:t xml:space="preserve">A Reference </w:t>
      </w:r>
      <w:r w:rsidRPr="00E45885">
        <w:rPr>
          <w:b/>
          <w:i w:val="0"/>
          <w:noProof w:val="0"/>
        </w:rPr>
        <w:t>Architecture</w:t>
      </w:r>
      <w:r>
        <w:rPr>
          <w:b/>
          <w:i w:val="0"/>
          <w:noProof w:val="0"/>
        </w:rPr>
        <w:t xml:space="preserve"> for building telemonitoring and e-coaching nutrition platforms</w:t>
      </w:r>
    </w:p>
    <w:p w14:paraId="22A0EDCD" w14:textId="77777777" w:rsidR="00F1286B" w:rsidRDefault="00F1286B" w:rsidP="00F1286B">
      <w:pPr>
        <w:pStyle w:val="MDPI31text"/>
      </w:pPr>
    </w:p>
    <w:p w14:paraId="7F0DE767" w14:textId="13065B3A" w:rsidR="00365D6E" w:rsidRDefault="007360DF" w:rsidP="00F1286B">
      <w:pPr>
        <w:pStyle w:val="MDPI31text"/>
      </w:pPr>
      <w:r>
        <w:t>The reference</w:t>
      </w:r>
      <w:r w:rsidR="00F1286B" w:rsidRPr="00F1286B">
        <w:t xml:space="preserve"> architecture propos</w:t>
      </w:r>
      <w:r>
        <w:t>ed</w:t>
      </w:r>
      <w:r w:rsidR="00F1286B" w:rsidRPr="00F1286B">
        <w:t xml:space="preserve"> for the construction of </w:t>
      </w:r>
      <w:r w:rsidR="00F1286B" w:rsidRPr="00811E5C">
        <w:t xml:space="preserve">telemonitoring </w:t>
      </w:r>
      <w:r w:rsidR="00F1286B" w:rsidRPr="00F1286B">
        <w:t xml:space="preserve">and nutrition e-coaching </w:t>
      </w:r>
      <w:r w:rsidR="00F1286B">
        <w:t xml:space="preserve">systems </w:t>
      </w:r>
      <w:r w:rsidR="00F1286B" w:rsidRPr="00F1286B">
        <w:t>is divided into several modules and basic elements for a correct interoperability.</w:t>
      </w:r>
      <w:r w:rsidR="00E01E07" w:rsidRPr="00E01E07">
        <w:t xml:space="preserve"> These modules are grouped into three well-defined </w:t>
      </w:r>
      <w:r w:rsidR="00F02264">
        <w:t>subsystems</w:t>
      </w:r>
      <w:r w:rsidR="00F02264">
        <w:t xml:space="preserve"> </w:t>
      </w:r>
      <w:r w:rsidR="00365D6E">
        <w:t xml:space="preserve">as we can see in the Figure </w:t>
      </w:r>
      <w:r w:rsidR="00F029E9">
        <w:rPr>
          <w:color w:val="0000FF"/>
        </w:rPr>
        <w:t>1</w:t>
      </w:r>
      <w:r w:rsidR="00E01E07" w:rsidRPr="00E01E07">
        <w:t xml:space="preserve">. </w:t>
      </w:r>
      <w:r w:rsidR="0020314F">
        <w:t xml:space="preserve">The </w:t>
      </w:r>
      <w:r w:rsidR="0020314F" w:rsidRPr="0020314F">
        <w:rPr>
          <w:i/>
        </w:rPr>
        <w:t>nutritionist</w:t>
      </w:r>
      <w:r w:rsidR="00E01E07" w:rsidRPr="00E01E07">
        <w:t xml:space="preserve"> </w:t>
      </w:r>
      <w:r w:rsidR="0020314F" w:rsidRPr="0020314F">
        <w:rPr>
          <w:i/>
        </w:rPr>
        <w:t>subsystem</w:t>
      </w:r>
      <w:r w:rsidR="0020314F" w:rsidRPr="00E01E07">
        <w:t xml:space="preserve"> </w:t>
      </w:r>
      <w:r w:rsidR="00E01E07" w:rsidRPr="00E01E07">
        <w:t>formed by a graphical</w:t>
      </w:r>
      <w:r w:rsidR="00DF13C6">
        <w:t xml:space="preserve"> user</w:t>
      </w:r>
      <w:r w:rsidR="00E01E07" w:rsidRPr="00E01E07">
        <w:t xml:space="preserve"> interface (</w:t>
      </w:r>
      <w:r w:rsidR="00E01E07" w:rsidRPr="00013CEC">
        <w:rPr>
          <w:i/>
        </w:rPr>
        <w:t xml:space="preserve">Nutritionist </w:t>
      </w:r>
      <w:r w:rsidR="00E01E07">
        <w:rPr>
          <w:i/>
        </w:rPr>
        <w:t>G</w:t>
      </w:r>
      <w:r w:rsidR="00E01E07" w:rsidRPr="00013CEC">
        <w:rPr>
          <w:i/>
        </w:rPr>
        <w:t>UI</w:t>
      </w:r>
      <w:r w:rsidR="00E01E07" w:rsidRPr="00E01E07">
        <w:t xml:space="preserve">) </w:t>
      </w:r>
      <w:r w:rsidR="00DF13C6">
        <w:t xml:space="preserve">from which to access to different supervision functionalities </w:t>
      </w:r>
      <w:r w:rsidR="00E01E07" w:rsidRPr="00E01E07">
        <w:t xml:space="preserve">as a main tool for nutritionists, </w:t>
      </w:r>
      <w:r w:rsidR="0020314F">
        <w:t xml:space="preserve">the </w:t>
      </w:r>
      <w:r w:rsidR="0020314F" w:rsidRPr="0020314F">
        <w:rPr>
          <w:i/>
        </w:rPr>
        <w:t>mobile</w:t>
      </w:r>
      <w:r w:rsidR="00E01E07" w:rsidRPr="00E01E07">
        <w:t xml:space="preserve"> </w:t>
      </w:r>
      <w:r w:rsidR="00F02264" w:rsidRPr="0020314F">
        <w:rPr>
          <w:i/>
        </w:rPr>
        <w:t>subsystem</w:t>
      </w:r>
      <w:r w:rsidR="00F02264" w:rsidRPr="00E01E07">
        <w:t xml:space="preserve"> </w:t>
      </w:r>
      <w:r w:rsidR="00E01E07" w:rsidRPr="00E01E07">
        <w:t>formed by (</w:t>
      </w:r>
      <w:r w:rsidR="00E01E07" w:rsidRPr="00013CEC">
        <w:rPr>
          <w:i/>
        </w:rPr>
        <w:t>Sync module</w:t>
      </w:r>
      <w:r w:rsidR="00E01E07" w:rsidRPr="00E01E07">
        <w:t xml:space="preserve">, </w:t>
      </w:r>
      <w:r w:rsidR="00E01E07" w:rsidRPr="00E01E07">
        <w:rPr>
          <w:i/>
        </w:rPr>
        <w:t>mobile storage</w:t>
      </w:r>
      <w:r w:rsidR="00E01E07" w:rsidRPr="00E01E07">
        <w:t xml:space="preserve"> and a </w:t>
      </w:r>
      <w:r w:rsidR="00E01E07">
        <w:rPr>
          <w:i/>
        </w:rPr>
        <w:t>G</w:t>
      </w:r>
      <w:r w:rsidR="00E01E07" w:rsidRPr="00013CEC">
        <w:rPr>
          <w:i/>
        </w:rPr>
        <w:t>UI</w:t>
      </w:r>
      <w:r w:rsidR="00E01E07" w:rsidRPr="00E01E07">
        <w:t xml:space="preserve">) for the users that will be monitored, and </w:t>
      </w:r>
      <w:r w:rsidR="00F02264">
        <w:t>the</w:t>
      </w:r>
      <w:r w:rsidR="00E01E07" w:rsidRPr="00E01E07">
        <w:t xml:space="preserve"> </w:t>
      </w:r>
      <w:r w:rsidR="00E01E07" w:rsidRPr="0020314F">
        <w:rPr>
          <w:i/>
        </w:rPr>
        <w:t xml:space="preserve">cloud </w:t>
      </w:r>
      <w:r w:rsidR="00F02264" w:rsidRPr="0020314F">
        <w:rPr>
          <w:i/>
        </w:rPr>
        <w:t>subsystem</w:t>
      </w:r>
      <w:r w:rsidR="00F02264">
        <w:t xml:space="preserve"> </w:t>
      </w:r>
      <w:r w:rsidR="00E01E07">
        <w:t>(</w:t>
      </w:r>
      <w:r w:rsidR="00E01E07">
        <w:rPr>
          <w:i/>
        </w:rPr>
        <w:t xml:space="preserve">Cloud </w:t>
      </w:r>
      <w:r w:rsidR="00DA4519">
        <w:rPr>
          <w:i/>
        </w:rPr>
        <w:t>storage</w:t>
      </w:r>
      <w:r w:rsidR="00DA4519">
        <w:rPr>
          <w:i/>
        </w:rPr>
        <w:t xml:space="preserve"> </w:t>
      </w:r>
      <w:r w:rsidR="00E01E07" w:rsidRPr="00E01E07">
        <w:t>and</w:t>
      </w:r>
      <w:r w:rsidR="00E01E07" w:rsidRPr="00013CEC">
        <w:rPr>
          <w:i/>
        </w:rPr>
        <w:t xml:space="preserve"> API RESTful</w:t>
      </w:r>
      <w:r w:rsidR="00E01E07">
        <w:t>)</w:t>
      </w:r>
      <w:r w:rsidR="00E01E07" w:rsidRPr="00E01E07">
        <w:t xml:space="preserve"> that connects all the parts.</w:t>
      </w:r>
      <w:r w:rsidR="00F1286B" w:rsidRPr="00F1286B" w:rsidDel="006E5189">
        <w:t xml:space="preserve"> </w:t>
      </w:r>
    </w:p>
    <w:p w14:paraId="538B953C" w14:textId="73B73EE7" w:rsidR="00BB18DE" w:rsidRDefault="00BB18DE" w:rsidP="00F1286B">
      <w:pPr>
        <w:pStyle w:val="MDPI31text"/>
      </w:pPr>
      <w:r w:rsidRPr="000412A8">
        <w:t>The knowledge base includes the nutritional databases necessary for the operation of the platform</w:t>
      </w:r>
      <w:r>
        <w:t>,</w:t>
      </w:r>
      <w:r w:rsidRPr="000412A8">
        <w:t xml:space="preserve"> which include</w:t>
      </w:r>
      <w:r w:rsidR="00DF13C6">
        <w:t>s</w:t>
      </w:r>
      <w:r w:rsidRPr="000412A8">
        <w:t xml:space="preserve"> </w:t>
      </w:r>
      <w:r w:rsidR="00DF13C6">
        <w:t xml:space="preserve">information about </w:t>
      </w:r>
      <w:r w:rsidRPr="000412A8">
        <w:t>food</w:t>
      </w:r>
      <w:r w:rsidR="00DF13C6">
        <w:t>s</w:t>
      </w:r>
      <w:r w:rsidRPr="000412A8">
        <w:t xml:space="preserve"> </w:t>
      </w:r>
      <w:r w:rsidR="00DF13C6">
        <w:t>such as</w:t>
      </w:r>
      <w:r w:rsidRPr="000412A8">
        <w:t xml:space="preserve"> nutritional information, and other information</w:t>
      </w:r>
      <w:r>
        <w:t xml:space="preserve"> </w:t>
      </w:r>
      <w:r w:rsidRPr="000412A8">
        <w:t>as</w:t>
      </w:r>
      <w:r>
        <w:t xml:space="preserve"> for example,</w:t>
      </w:r>
      <w:r w:rsidRPr="000412A8">
        <w:t xml:space="preserve"> the information of the users of the platform. They also </w:t>
      </w:r>
      <w:r w:rsidR="00DF13C6">
        <w:t xml:space="preserve">store </w:t>
      </w:r>
      <w:r w:rsidRPr="000412A8">
        <w:t xml:space="preserve">information to </w:t>
      </w:r>
      <w:r w:rsidR="00DF13C6">
        <w:t>produce</w:t>
      </w:r>
      <w:r w:rsidRPr="000412A8">
        <w:t xml:space="preserve"> the </w:t>
      </w:r>
      <w:r>
        <w:t xml:space="preserve">statistics </w:t>
      </w:r>
      <w:r w:rsidR="00DF13C6">
        <w:t>for</w:t>
      </w:r>
      <w:r w:rsidRPr="000412A8">
        <w:t xml:space="preserve"> nutritionists, as the tables of recommended daily amounts.</w:t>
      </w:r>
      <w:r>
        <w:t xml:space="preserve"> </w:t>
      </w:r>
    </w:p>
    <w:p w14:paraId="082A18D6" w14:textId="77777777" w:rsidR="00F1286B" w:rsidRDefault="00F1286B" w:rsidP="00F1286B">
      <w:pPr>
        <w:pStyle w:val="MDPI31text"/>
      </w:pPr>
    </w:p>
    <w:p w14:paraId="2CE904C7" w14:textId="77777777" w:rsidR="00BB18DE" w:rsidRDefault="00BB18DE" w:rsidP="00BB18DE">
      <w:pPr>
        <w:pStyle w:val="MDPI31text"/>
        <w:ind w:firstLine="0"/>
      </w:pPr>
      <w:r>
        <w:rPr>
          <w:noProof/>
          <w:lang w:val="es-ES_tradnl" w:eastAsia="es-ES_tradnl" w:bidi="ar-SA"/>
        </w:rPr>
        <w:lastRenderedPageBreak/>
        <w:drawing>
          <wp:inline distT="0" distB="0" distL="0" distR="0" wp14:anchorId="7E4CAF69" wp14:editId="62D7E78E">
            <wp:extent cx="5863229" cy="3865262"/>
            <wp:effectExtent l="0" t="0" r="4445" b="1905"/>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l"/>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863229" cy="3865262"/>
                    </a:xfrm>
                    <a:prstGeom prst="rect">
                      <a:avLst/>
                    </a:prstGeom>
                    <a:noFill/>
                    <a:ln>
                      <a:noFill/>
                    </a:ln>
                  </pic:spPr>
                </pic:pic>
              </a:graphicData>
            </a:graphic>
          </wp:inline>
        </w:drawing>
      </w:r>
    </w:p>
    <w:p w14:paraId="026901F1" w14:textId="2E7A70E9" w:rsidR="00BB18DE" w:rsidRDefault="00BB18DE" w:rsidP="00BB18DE">
      <w:pPr>
        <w:pStyle w:val="MDPI51figurecaption"/>
        <w:ind w:left="0"/>
        <w:jc w:val="center"/>
      </w:pPr>
      <w:r w:rsidRPr="005D3C7D">
        <w:rPr>
          <w:b/>
        </w:rPr>
        <w:t xml:space="preserve">Figure </w:t>
      </w:r>
      <w:r w:rsidR="00F029E9">
        <w:rPr>
          <w:b/>
        </w:rPr>
        <w:t>1</w:t>
      </w:r>
      <w:r w:rsidRPr="005D3C7D">
        <w:rPr>
          <w:b/>
        </w:rPr>
        <w:t>.</w:t>
      </w:r>
      <w:r w:rsidRPr="005D3C7D">
        <w:t xml:space="preserve"> </w:t>
      </w:r>
      <w:r>
        <w:t>Architecture</w:t>
      </w:r>
      <w:r w:rsidRPr="005D3C7D">
        <w:t xml:space="preserve"> scheme of the system.</w:t>
      </w:r>
    </w:p>
    <w:p w14:paraId="117C1E25" w14:textId="77777777" w:rsidR="00BB18DE" w:rsidRDefault="00BB18DE" w:rsidP="00BB18DE">
      <w:pPr>
        <w:pStyle w:val="MDPI31text"/>
        <w:ind w:firstLine="0"/>
      </w:pPr>
    </w:p>
    <w:p w14:paraId="5DDF723B" w14:textId="17856984" w:rsidR="00F1286B" w:rsidRDefault="00365D6E" w:rsidP="00BB18DE">
      <w:pPr>
        <w:pStyle w:val="MDPI31text"/>
      </w:pPr>
      <w:r>
        <w:t xml:space="preserve">These three parts (mobile </w:t>
      </w:r>
      <w:r w:rsidR="00E33615">
        <w:t>subsystem</w:t>
      </w:r>
      <w:r>
        <w:t xml:space="preserve">, nutritionist </w:t>
      </w:r>
      <w:r w:rsidR="00E33615">
        <w:t>subsystem</w:t>
      </w:r>
      <w:r w:rsidR="00E33615">
        <w:t xml:space="preserve"> </w:t>
      </w:r>
      <w:r>
        <w:t xml:space="preserve">and cloud </w:t>
      </w:r>
      <w:r w:rsidR="00E33615">
        <w:t>subsystem</w:t>
      </w:r>
      <w:r w:rsidR="00E33615">
        <w:t xml:space="preserve"> </w:t>
      </w:r>
      <w:r>
        <w:t>with the API RESTfull)</w:t>
      </w:r>
      <w:r w:rsidRPr="00651416">
        <w:t xml:space="preserve"> </w:t>
      </w:r>
      <w:r>
        <w:t>compose t</w:t>
      </w:r>
      <w:r w:rsidR="00BB18DE" w:rsidRPr="00651416">
        <w:t>he architecture of the</w:t>
      </w:r>
      <w:r w:rsidR="00BB18DE">
        <w:t>)</w:t>
      </w:r>
      <w:r w:rsidR="00F1286B">
        <w:t>:</w:t>
      </w:r>
      <w:r w:rsidR="00BB18DE" w:rsidRPr="00651416">
        <w:t xml:space="preserve"> </w:t>
      </w:r>
    </w:p>
    <w:p w14:paraId="619D2FA2" w14:textId="30E97B65" w:rsidR="00BB18DE" w:rsidRDefault="00365D6E" w:rsidP="00BB18DE">
      <w:pPr>
        <w:pStyle w:val="MDPI31text"/>
      </w:pPr>
      <w:r>
        <w:t>T</w:t>
      </w:r>
      <w:r w:rsidR="00BB18DE" w:rsidRPr="00651416">
        <w:t>he cloud</w:t>
      </w:r>
      <w:r>
        <w:t xml:space="preserve"> and the API RESTful (</w:t>
      </w:r>
      <w:r w:rsidRPr="00013CEC">
        <w:rPr>
          <w:i/>
        </w:rPr>
        <w:t>API RESTful</w:t>
      </w:r>
      <w:r>
        <w:t>)</w:t>
      </w:r>
      <w:r w:rsidR="00D3733B">
        <w:t xml:space="preserve"> components</w:t>
      </w:r>
      <w:r w:rsidRPr="00651416">
        <w:t xml:space="preserve"> </w:t>
      </w:r>
      <w:r>
        <w:t xml:space="preserve">connect all the </w:t>
      </w:r>
      <w:r w:rsidR="00D3733B">
        <w:t xml:space="preserve">subsystems </w:t>
      </w:r>
      <w:r>
        <w:t>of the architecture</w:t>
      </w:r>
      <w:r w:rsidR="00BB18DE">
        <w:t xml:space="preserve"> </w:t>
      </w:r>
      <w:r w:rsidR="00D3733B">
        <w:t>and</w:t>
      </w:r>
      <w:r w:rsidR="00D3733B" w:rsidRPr="00651416">
        <w:t xml:space="preserve"> </w:t>
      </w:r>
      <w:r w:rsidR="00BB18DE" w:rsidRPr="00651416">
        <w:t xml:space="preserve">synchronize the records </w:t>
      </w:r>
      <w:r w:rsidR="00D3733B">
        <w:t>about</w:t>
      </w:r>
      <w:r w:rsidR="00D3733B" w:rsidRPr="00651416">
        <w:t xml:space="preserve"> </w:t>
      </w:r>
      <w:r w:rsidR="00BB18DE" w:rsidRPr="00651416">
        <w:t xml:space="preserve">each user, downloading and uploading the data </w:t>
      </w:r>
      <w:r w:rsidR="00D3733B">
        <w:t>from</w:t>
      </w:r>
      <w:r w:rsidR="00D3733B" w:rsidRPr="00651416">
        <w:t xml:space="preserve"> </w:t>
      </w:r>
      <w:r w:rsidR="00BB18DE" w:rsidRPr="00651416">
        <w:t>the mobile applications of the monitored users</w:t>
      </w:r>
      <w:r w:rsidR="00BB18DE">
        <w:t xml:space="preserve"> (</w:t>
      </w:r>
      <w:r w:rsidR="00BB18DE" w:rsidRPr="00013CEC">
        <w:rPr>
          <w:i/>
        </w:rPr>
        <w:t>Sync module</w:t>
      </w:r>
      <w:r w:rsidR="00BB18DE">
        <w:t>)</w:t>
      </w:r>
      <w:r w:rsidR="00F02264">
        <w:t xml:space="preserve">. </w:t>
      </w:r>
      <w:r w:rsidR="00F02264" w:rsidRPr="00F02264">
        <w:t>These data are</w:t>
      </w:r>
      <w:r w:rsidR="00F02264">
        <w:t xml:space="preserve"> </w:t>
      </w:r>
      <w:r w:rsidR="00BB18DE" w:rsidRPr="00F02264">
        <w:t>automatically following a system of verification of the record creation dates, keeping the newer versions on the cloud server (</w:t>
      </w:r>
      <w:r w:rsidR="00BB18DE" w:rsidRPr="00F02264">
        <w:rPr>
          <w:i/>
        </w:rPr>
        <w:t>Cloud database through the API RESTful</w:t>
      </w:r>
      <w:r w:rsidR="00BB18DE" w:rsidRPr="00F02264">
        <w:t>)</w:t>
      </w:r>
      <w:r w:rsidR="00BB18DE" w:rsidRPr="00651416">
        <w:t>. The mobile application</w:t>
      </w:r>
      <w:r w:rsidR="00D3733B">
        <w:t>s</w:t>
      </w:r>
      <w:r w:rsidR="00BB18DE" w:rsidRPr="00651416">
        <w:t xml:space="preserve"> register</w:t>
      </w:r>
      <w:r w:rsidR="00D3733B">
        <w:t xml:space="preserve"> </w:t>
      </w:r>
      <w:r w:rsidR="00D3733B" w:rsidRPr="00651416">
        <w:t>offline in a database</w:t>
      </w:r>
      <w:r w:rsidR="00D3733B">
        <w:t xml:space="preserve"> data about user intakes</w:t>
      </w:r>
      <w:r w:rsidR="00BB18DE" w:rsidRPr="00651416">
        <w:t xml:space="preserve">, and periodically synchronize the new nutritional records with the cloud server through </w:t>
      </w:r>
      <w:r w:rsidR="00F1286B">
        <w:t>secure</w:t>
      </w:r>
      <w:r w:rsidR="00F1286B" w:rsidRPr="00651416">
        <w:t xml:space="preserve"> </w:t>
      </w:r>
      <w:r w:rsidR="00BB18DE" w:rsidRPr="00651416">
        <w:t xml:space="preserve">requests </w:t>
      </w:r>
      <w:r w:rsidR="00BB18DE">
        <w:t>(</w:t>
      </w:r>
      <w:r w:rsidR="00BB18DE" w:rsidRPr="00013CEC">
        <w:rPr>
          <w:i/>
        </w:rPr>
        <w:t>Sync module</w:t>
      </w:r>
      <w:r w:rsidR="00BB18DE">
        <w:t>)</w:t>
      </w:r>
      <w:r w:rsidR="00BB18DE" w:rsidRPr="00651416">
        <w:t xml:space="preserve">, updating the new records on the server, </w:t>
      </w:r>
      <w:r w:rsidR="00BB18DE">
        <w:t>being accessible</w:t>
      </w:r>
      <w:r w:rsidR="00BB18DE" w:rsidRPr="00651416">
        <w:t xml:space="preserve"> by the nutritionist through the administration panel</w:t>
      </w:r>
      <w:r w:rsidR="00BB18DE">
        <w:t xml:space="preserve"> (</w:t>
      </w:r>
      <w:r w:rsidR="00BB18DE" w:rsidRPr="00013CEC">
        <w:rPr>
          <w:i/>
        </w:rPr>
        <w:t xml:space="preserve">Nutritionist </w:t>
      </w:r>
      <w:r w:rsidR="00BB18DE">
        <w:rPr>
          <w:i/>
        </w:rPr>
        <w:t>G</w:t>
      </w:r>
      <w:r w:rsidR="00BB18DE" w:rsidRPr="00013CEC">
        <w:rPr>
          <w:i/>
        </w:rPr>
        <w:t>UI</w:t>
      </w:r>
      <w:r w:rsidR="00BB18DE">
        <w:t>)</w:t>
      </w:r>
      <w:r w:rsidR="00BB18DE" w:rsidRPr="00651416">
        <w:t xml:space="preserve">. </w:t>
      </w:r>
    </w:p>
    <w:p w14:paraId="6639418D" w14:textId="77777777" w:rsidR="00BB18DE" w:rsidRDefault="00BB18DE" w:rsidP="00BB18DE">
      <w:pPr>
        <w:pStyle w:val="MDPI31text"/>
      </w:pPr>
      <w:r>
        <w:t>The synchronization module (</w:t>
      </w:r>
      <w:r w:rsidRPr="00013CEC">
        <w:rPr>
          <w:i/>
        </w:rPr>
        <w:t>Sync module</w:t>
      </w:r>
      <w:r>
        <w:t xml:space="preserve">) acts as a bridge between the database of the mobile application and the cloud server, synchronizing the different data of the application (food registers, food and goals). </w:t>
      </w:r>
      <w:r w:rsidRPr="00651416">
        <w:t xml:space="preserve">Additionally, during this synchronization, the new nutritional goals established by the nutritionists will be downloaded for </w:t>
      </w:r>
      <w:r>
        <w:t>a specific date</w:t>
      </w:r>
      <w:r w:rsidRPr="00651416">
        <w:t>.</w:t>
      </w:r>
      <w:r w:rsidRPr="000A237F">
        <w:t xml:space="preserve"> </w:t>
      </w:r>
      <w:r>
        <w:t xml:space="preserve"> </w:t>
      </w:r>
    </w:p>
    <w:p w14:paraId="3D94A70C" w14:textId="2FF94DC4" w:rsidR="00BB18DE" w:rsidRDefault="00BB18DE" w:rsidP="00BB18DE">
      <w:pPr>
        <w:pStyle w:val="MDPI31text"/>
      </w:pPr>
      <w:r>
        <w:t>The graphic user interfaces (</w:t>
      </w:r>
      <w:r w:rsidRPr="00013CEC">
        <w:rPr>
          <w:i/>
        </w:rPr>
        <w:t>GUI</w:t>
      </w:r>
      <w:r>
        <w:t xml:space="preserve">) are responsible for </w:t>
      </w:r>
      <w:r w:rsidR="00D3733B">
        <w:t>display</w:t>
      </w:r>
      <w:r>
        <w:t xml:space="preserve">ing the data to users and nutritionists, isolating the </w:t>
      </w:r>
      <w:commentRangeStart w:id="5"/>
      <w:commentRangeStart w:id="6"/>
      <w:r>
        <w:t>transformation and adaptation of the data</w:t>
      </w:r>
      <w:commentRangeEnd w:id="5"/>
      <w:r w:rsidR="00D3733B">
        <w:rPr>
          <w:rStyle w:val="Refdecomentario"/>
          <w:rFonts w:ascii="Times New Roman" w:hAnsi="Times New Roman"/>
          <w:snapToGrid/>
          <w:lang w:bidi="ar-SA"/>
        </w:rPr>
        <w:commentReference w:id="5"/>
      </w:r>
      <w:commentRangeEnd w:id="6"/>
      <w:r w:rsidR="00F02264">
        <w:rPr>
          <w:rStyle w:val="Refdecomentario"/>
          <w:rFonts w:ascii="Times New Roman" w:hAnsi="Times New Roman"/>
          <w:snapToGrid/>
          <w:lang w:bidi="ar-SA"/>
        </w:rPr>
        <w:commentReference w:id="6"/>
      </w:r>
      <w:r>
        <w:t xml:space="preserve">. The UIs of the user’s mobile application and all the screens of the nutritionist’s panel are included in this component. This makes Food4Living highly customizable as it allows </w:t>
      </w:r>
      <w:r w:rsidR="00D3733B">
        <w:t xml:space="preserve">to interoperate with third-party </w:t>
      </w:r>
      <w:r>
        <w:t>user and expert applications with different UIs.</w:t>
      </w:r>
    </w:p>
    <w:p w14:paraId="0AD9559F" w14:textId="4D3B8E6F" w:rsidR="00BB18DE" w:rsidRDefault="00BB18DE" w:rsidP="00BB18DE">
      <w:pPr>
        <w:pStyle w:val="MDPI31text"/>
      </w:pPr>
      <w:r>
        <w:t xml:space="preserve">This is achieved with the modular architecture proposed. The </w:t>
      </w:r>
      <w:r w:rsidRPr="00013CEC">
        <w:rPr>
          <w:i/>
        </w:rPr>
        <w:t>RESTful API</w:t>
      </w:r>
      <w:r>
        <w:t xml:space="preserve"> module is responsible for providing the services and resources of the cloud storage for external requests, authenticating the requests with security tokens, while the controllers of the modules are responsible for adapting the information extracted from the databases or requests to execute the responses to the requests or to fill in the views of the user interfaces (</w:t>
      </w:r>
      <w:r w:rsidRPr="00013CEC">
        <w:rPr>
          <w:i/>
        </w:rPr>
        <w:t>GUI</w:t>
      </w:r>
      <w:r>
        <w:t xml:space="preserve">). </w:t>
      </w:r>
    </w:p>
    <w:p w14:paraId="4EB67B92" w14:textId="7347F7DF" w:rsidR="00BB18DE" w:rsidRDefault="00BB18DE" w:rsidP="00BB18DE">
      <w:pPr>
        <w:pStyle w:val="MDPI31text"/>
      </w:pPr>
      <w:r w:rsidRPr="00C94949">
        <w:t xml:space="preserve">The </w:t>
      </w:r>
      <w:r w:rsidR="00D3733B" w:rsidRPr="00C94949">
        <w:t xml:space="preserve">communication </w:t>
      </w:r>
      <w:r w:rsidRPr="00C94949">
        <w:t xml:space="preserve">scheme is summarized in </w:t>
      </w:r>
      <w:r>
        <w:t>F</w:t>
      </w:r>
      <w:r w:rsidRPr="00C94949">
        <w:t xml:space="preserve">igure </w:t>
      </w:r>
      <w:r w:rsidR="00F029E9">
        <w:rPr>
          <w:color w:val="0000FF"/>
        </w:rPr>
        <w:t>2</w:t>
      </w:r>
      <w:r w:rsidRPr="00C94949">
        <w:t xml:space="preserve">. </w:t>
      </w:r>
      <w:r>
        <w:t xml:space="preserve">The mobile </w:t>
      </w:r>
      <w:r w:rsidR="0020314F">
        <w:t>subsystem</w:t>
      </w:r>
      <w:r w:rsidR="0020314F">
        <w:t xml:space="preserve"> </w:t>
      </w:r>
      <w:r>
        <w:t>update</w:t>
      </w:r>
      <w:r w:rsidR="00D3733B">
        <w:t>s</w:t>
      </w:r>
      <w:r>
        <w:t xml:space="preserve"> (download) the available foods, the food registration bases and the food goals whenever there is a new version of this information on the cloud server. In the same way, the data of the food registers </w:t>
      </w:r>
      <w:r w:rsidR="00D3733B">
        <w:lastRenderedPageBreak/>
        <w:t xml:space="preserve">about </w:t>
      </w:r>
      <w:r>
        <w:t xml:space="preserve">the users will be uploaded or updated in the cloud server whenever new records are introduced through the mobile </w:t>
      </w:r>
      <w:r w:rsidR="0020314F">
        <w:t>subsystem</w:t>
      </w:r>
      <w:r>
        <w:t>.</w:t>
      </w:r>
    </w:p>
    <w:p w14:paraId="49AF5C77" w14:textId="5140282F" w:rsidR="00BB18DE" w:rsidRPr="00C94949" w:rsidRDefault="00BB18DE" w:rsidP="00BB18DE">
      <w:pPr>
        <w:pStyle w:val="MDPI31text"/>
      </w:pPr>
      <w:r>
        <w:t xml:space="preserve">The </w:t>
      </w:r>
      <w:r w:rsidR="0020314F">
        <w:t>nutritionist</w:t>
      </w:r>
      <w:r w:rsidR="0020314F">
        <w:t xml:space="preserve"> </w:t>
      </w:r>
      <w:r w:rsidR="0020314F">
        <w:t>subsystem</w:t>
      </w:r>
      <w:r w:rsidR="0020314F">
        <w:t xml:space="preserve"> </w:t>
      </w:r>
      <w:r>
        <w:t xml:space="preserve">will make use of all the data of the system and will </w:t>
      </w:r>
      <w:r w:rsidRPr="00571B21">
        <w:t xml:space="preserve">manage the food data (e.g., Goals, </w:t>
      </w:r>
      <w:r>
        <w:t>Users</w:t>
      </w:r>
      <w:r w:rsidRPr="00571B21">
        <w:t>, RDA Tables, etc.)</w:t>
      </w:r>
      <w:r>
        <w:t xml:space="preserve"> introducing new information through the chosen administration panel. It will also consult the server for said information and establish food goals for each user, updating the appropriate data of the cloud server.</w:t>
      </w:r>
      <w:r w:rsidRPr="00C94949">
        <w:t xml:space="preserve"> </w:t>
      </w:r>
    </w:p>
    <w:p w14:paraId="677B258F" w14:textId="77777777" w:rsidR="00BB18DE" w:rsidRPr="004D2D8A" w:rsidRDefault="00BB18DE" w:rsidP="00BB18DE">
      <w:pPr>
        <w:pStyle w:val="MDPI31text"/>
        <w:ind w:firstLine="0"/>
      </w:pPr>
    </w:p>
    <w:p w14:paraId="7A5CC11A" w14:textId="77777777" w:rsidR="00BB18DE" w:rsidRDefault="00BB18DE" w:rsidP="00BB18DE">
      <w:pPr>
        <w:pStyle w:val="MDPI31text"/>
        <w:keepNext/>
        <w:ind w:firstLine="0"/>
        <w:jc w:val="center"/>
      </w:pPr>
      <w:r>
        <w:rPr>
          <w:noProof/>
          <w:lang w:val="es-ES_tradnl" w:eastAsia="es-ES_tradnl" w:bidi="ar-SA"/>
        </w:rPr>
        <w:drawing>
          <wp:inline distT="0" distB="0" distL="0" distR="0" wp14:anchorId="10A43D77" wp14:editId="089C0A01">
            <wp:extent cx="3533775" cy="3038064"/>
            <wp:effectExtent l="0" t="0" r="0" b="0"/>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neralSchema"/>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533775" cy="3038064"/>
                    </a:xfrm>
                    <a:prstGeom prst="rect">
                      <a:avLst/>
                    </a:prstGeom>
                    <a:noFill/>
                    <a:ln>
                      <a:noFill/>
                    </a:ln>
                  </pic:spPr>
                </pic:pic>
              </a:graphicData>
            </a:graphic>
          </wp:inline>
        </w:drawing>
      </w:r>
    </w:p>
    <w:p w14:paraId="536900B3" w14:textId="25515A0A" w:rsidR="00BB18DE" w:rsidRDefault="00BB18DE" w:rsidP="00BB18DE">
      <w:pPr>
        <w:pStyle w:val="MDPI51figurecaption"/>
        <w:ind w:left="0"/>
        <w:jc w:val="center"/>
      </w:pPr>
      <w:r w:rsidRPr="005D3C7D">
        <w:rPr>
          <w:b/>
        </w:rPr>
        <w:t xml:space="preserve">Figure </w:t>
      </w:r>
      <w:r w:rsidR="00F029E9">
        <w:rPr>
          <w:b/>
        </w:rPr>
        <w:t>2</w:t>
      </w:r>
      <w:r w:rsidRPr="005D3C7D">
        <w:rPr>
          <w:b/>
        </w:rPr>
        <w:t>.</w:t>
      </w:r>
      <w:r w:rsidRPr="005D3C7D">
        <w:t xml:space="preserve"> </w:t>
      </w:r>
      <w:r>
        <w:t>Communication</w:t>
      </w:r>
      <w:r w:rsidRPr="005D3C7D">
        <w:t xml:space="preserve"> scheme of the system.</w:t>
      </w:r>
    </w:p>
    <w:p w14:paraId="55B05458" w14:textId="54498EC2" w:rsidR="00F029E9" w:rsidRDefault="00F02264" w:rsidP="00F02264">
      <w:pPr>
        <w:pStyle w:val="MDPI31text"/>
      </w:pPr>
      <w:r w:rsidRPr="00F02264">
        <w:t>Thus, our proposal is compliant with the key elements of the health telemonitoring architectures described in Section 2, as it integrates a remote server with user authentication, data management, data processing, user profile and health record management, with subsystems for the monitored users and nutritionists.</w:t>
      </w:r>
    </w:p>
    <w:p w14:paraId="0312121C" w14:textId="77777777" w:rsidR="00BB18DE" w:rsidRDefault="00BB18DE" w:rsidP="0061195B">
      <w:pPr>
        <w:pStyle w:val="MDPI31text"/>
      </w:pPr>
    </w:p>
    <w:bookmarkEnd w:id="2"/>
    <w:bookmarkEnd w:id="3"/>
    <w:p w14:paraId="0D31F04B" w14:textId="67B8803E" w:rsidR="004F5278" w:rsidRDefault="00365D6E" w:rsidP="0061195B">
      <w:pPr>
        <w:pStyle w:val="MDPI21heading1"/>
      </w:pPr>
      <w:r>
        <w:rPr>
          <w:lang w:eastAsia="zh-CN"/>
        </w:rPr>
        <w:t>4</w:t>
      </w:r>
      <w:r w:rsidR="00545A90" w:rsidRPr="004D2D8A">
        <w:rPr>
          <w:lang w:eastAsia="zh-CN"/>
        </w:rPr>
        <w:t xml:space="preserve">. </w:t>
      </w:r>
      <w:r w:rsidR="00E76E8F">
        <w:rPr>
          <w:lang w:eastAsia="zh-CN"/>
        </w:rPr>
        <w:t xml:space="preserve">Food4Living: </w:t>
      </w:r>
      <w:r w:rsidR="00185534">
        <w:rPr>
          <w:lang w:eastAsia="zh-CN"/>
        </w:rPr>
        <w:t xml:space="preserve">Cloud-based mobile platform to monitor dietary habits </w:t>
      </w:r>
    </w:p>
    <w:p w14:paraId="40DF0A71" w14:textId="2C90658A" w:rsidR="0006039F" w:rsidRDefault="00F93483" w:rsidP="0006039F">
      <w:pPr>
        <w:pStyle w:val="MDPI31text"/>
      </w:pPr>
      <w:r w:rsidRPr="00F93483">
        <w:t xml:space="preserve">Food4Living is a </w:t>
      </w:r>
      <w:r w:rsidR="00385BD3">
        <w:t>platform</w:t>
      </w:r>
      <w:r w:rsidR="00385BD3" w:rsidRPr="00F93483">
        <w:t xml:space="preserve"> </w:t>
      </w:r>
      <w:r w:rsidRPr="00F93483">
        <w:t xml:space="preserve">aimed at encouraging healthy habits and maintaining a diet supervised by nutrition professionals through a telemonitoring system. </w:t>
      </w:r>
      <w:r w:rsidR="00385BD3">
        <w:t>It is the core technology for nutritional coaching within the Avisame Spanish Research Plan</w:t>
      </w:r>
      <w:r w:rsidR="0006039F">
        <w:t xml:space="preserve"> and a European COST action</w:t>
      </w:r>
      <w:r w:rsidR="00E25D2A">
        <w:t>,</w:t>
      </w:r>
      <w:r w:rsidR="0006039F">
        <w:t xml:space="preserve"> and </w:t>
      </w:r>
      <w:r w:rsidR="00BB18DE">
        <w:t xml:space="preserve">it </w:t>
      </w:r>
      <w:r w:rsidR="00013CEC">
        <w:t>is integrated</w:t>
      </w:r>
      <w:r w:rsidR="0006039F">
        <w:t xml:space="preserve"> within a more complex system that includes virtual advisors based on graphic avatars and other aspects of healthy life, such as locomotion, postural ergonomics and physical exercise.</w:t>
      </w:r>
    </w:p>
    <w:p w14:paraId="71EB87BB" w14:textId="7AED3E4D" w:rsidR="009764B1" w:rsidRDefault="005D0002" w:rsidP="009764B1">
      <w:pPr>
        <w:pStyle w:val="MDPI31text"/>
      </w:pPr>
      <w:r>
        <w:t>Food4Living</w:t>
      </w:r>
      <w:r w:rsidRPr="00417C19">
        <w:t xml:space="preserve"> </w:t>
      </w:r>
      <w:r w:rsidR="00FB50EA">
        <w:t xml:space="preserve">has </w:t>
      </w:r>
      <w:r w:rsidR="00A654AB">
        <w:t>two</w:t>
      </w:r>
      <w:r w:rsidR="00FB50EA">
        <w:t xml:space="preserve"> main </w:t>
      </w:r>
      <w:r w:rsidR="00E25D2A">
        <w:t xml:space="preserve">groups of </w:t>
      </w:r>
      <w:r w:rsidR="00FB50EA">
        <w:t>user</w:t>
      </w:r>
      <w:r w:rsidR="00E25D2A">
        <w:t>s</w:t>
      </w:r>
      <w:r w:rsidR="00FB50EA">
        <w:t xml:space="preserve"> (</w:t>
      </w:r>
      <w:r w:rsidR="00E25D2A">
        <w:t>besides</w:t>
      </w:r>
      <w:r w:rsidR="00FB50EA">
        <w:t xml:space="preserve"> the technical system administrator):</w:t>
      </w:r>
      <w:r>
        <w:t xml:space="preserve"> </w:t>
      </w:r>
      <w:r w:rsidR="00E25D2A">
        <w:t xml:space="preserve">1) </w:t>
      </w:r>
      <w:r>
        <w:t>monitored</w:t>
      </w:r>
      <w:r w:rsidR="00A92EE5">
        <w:t xml:space="preserve"> </w:t>
      </w:r>
      <w:r w:rsidR="00FB50EA" w:rsidRPr="00E45885">
        <w:rPr>
          <w:i/>
        </w:rPr>
        <w:t>users</w:t>
      </w:r>
      <w:r w:rsidR="00E25D2A">
        <w:rPr>
          <w:i/>
        </w:rPr>
        <w:t>,</w:t>
      </w:r>
      <w:r w:rsidR="00FB50EA">
        <w:t xml:space="preserve"> who employ a</w:t>
      </w:r>
      <w:r>
        <w:t xml:space="preserve"> mobile application, and </w:t>
      </w:r>
      <w:r w:rsidR="00E25D2A">
        <w:t xml:space="preserve">2) </w:t>
      </w:r>
      <w:r>
        <w:t xml:space="preserve">monitoring </w:t>
      </w:r>
      <w:r w:rsidRPr="00E45885">
        <w:rPr>
          <w:i/>
        </w:rPr>
        <w:t>professionals</w:t>
      </w:r>
      <w:r>
        <w:t xml:space="preserve"> (</w:t>
      </w:r>
      <w:r w:rsidRPr="00F93483">
        <w:t>nutritionists and dieticians</w:t>
      </w:r>
      <w:r>
        <w:t xml:space="preserve">) that analyze the relevant data of the </w:t>
      </w:r>
      <w:r w:rsidR="00E25D2A">
        <w:t>monitored users</w:t>
      </w:r>
      <w:r>
        <w:t xml:space="preserve">, comparing them with objective </w:t>
      </w:r>
      <w:r w:rsidR="00FB50EA">
        <w:t>references</w:t>
      </w:r>
      <w:r>
        <w:t xml:space="preserve"> (Figure </w:t>
      </w:r>
      <w:r w:rsidR="00F029E9">
        <w:rPr>
          <w:color w:val="0000FF"/>
        </w:rPr>
        <w:t>3</w:t>
      </w:r>
      <w:r>
        <w:t>).</w:t>
      </w:r>
    </w:p>
    <w:p w14:paraId="4FDC303B" w14:textId="135AD3D9" w:rsidR="004F5278" w:rsidRDefault="009764B1" w:rsidP="009764B1">
      <w:pPr>
        <w:pStyle w:val="MDPI31text"/>
      </w:pPr>
      <w:r>
        <w:t xml:space="preserve">The monitored </w:t>
      </w:r>
      <w:r w:rsidRPr="00013CEC">
        <w:t>user</w:t>
      </w:r>
      <w:r w:rsidR="00F201F7">
        <w:t xml:space="preserve"> (</w:t>
      </w:r>
      <w:r w:rsidR="00E25D2A">
        <w:t xml:space="preserve">hereinafter </w:t>
      </w:r>
      <w:r w:rsidR="00F201F7">
        <w:rPr>
          <w:i/>
        </w:rPr>
        <w:t>user</w:t>
      </w:r>
      <w:r w:rsidR="00F201F7">
        <w:t>)</w:t>
      </w:r>
      <w:r>
        <w:t xml:space="preserve"> use</w:t>
      </w:r>
      <w:r w:rsidR="004C0136">
        <w:t>s</w:t>
      </w:r>
      <w:r>
        <w:t xml:space="preserve"> </w:t>
      </w:r>
      <w:r w:rsidR="00FB50EA">
        <w:t xml:space="preserve">the </w:t>
      </w:r>
      <w:r>
        <w:t xml:space="preserve">mobile application to </w:t>
      </w:r>
      <w:r w:rsidR="004C0136">
        <w:t xml:space="preserve">track </w:t>
      </w:r>
      <w:r>
        <w:t>food records</w:t>
      </w:r>
      <w:r w:rsidR="004C0136">
        <w:t>,</w:t>
      </w:r>
      <w:r>
        <w:t xml:space="preserve"> reflecting their eating habits. This application</w:t>
      </w:r>
      <w:r w:rsidR="004C0136">
        <w:t xml:space="preserve"> synchronizes, automatically,</w:t>
      </w:r>
      <w:r>
        <w:t xml:space="preserve"> the user's data and receive the indications and meal plans of the nutritionists</w:t>
      </w:r>
      <w:r w:rsidR="004C0136">
        <w:t>,</w:t>
      </w:r>
      <w:r>
        <w:t xml:space="preserve"> who supervise the user. In addition, the monitored user receive</w:t>
      </w:r>
      <w:r w:rsidR="004C0136">
        <w:t>s</w:t>
      </w:r>
      <w:r>
        <w:t xml:space="preserve"> notifications and reminders to carry out a complete meal plan. </w:t>
      </w:r>
      <w:r w:rsidRPr="009764B1">
        <w:t>On the other hand, the</w:t>
      </w:r>
      <w:r w:rsidR="004C0136">
        <w:t xml:space="preserve"> supervisor nutritionist (hereinafter </w:t>
      </w:r>
      <w:r w:rsidR="004C0136">
        <w:rPr>
          <w:i/>
        </w:rPr>
        <w:t>s</w:t>
      </w:r>
      <w:r w:rsidR="00E45885" w:rsidRPr="00E45885">
        <w:rPr>
          <w:i/>
        </w:rPr>
        <w:t>upervisor</w:t>
      </w:r>
      <w:r w:rsidR="004C0136">
        <w:rPr>
          <w:i/>
        </w:rPr>
        <w:t>)</w:t>
      </w:r>
      <w:r w:rsidRPr="009764B1">
        <w:t>, use</w:t>
      </w:r>
      <w:r w:rsidR="004C0136">
        <w:t>s</w:t>
      </w:r>
      <w:r w:rsidRPr="009764B1">
        <w:t xml:space="preserve"> a panel to collect</w:t>
      </w:r>
      <w:r w:rsidR="00FB50EA">
        <w:t xml:space="preserve"> relevant pieces of</w:t>
      </w:r>
      <w:r w:rsidRPr="009764B1">
        <w:t xml:space="preserve"> data</w:t>
      </w:r>
      <w:r w:rsidR="004C0136">
        <w:t>, in order to</w:t>
      </w:r>
      <w:r w:rsidRPr="009764B1">
        <w:t xml:space="preserve"> creat</w:t>
      </w:r>
      <w:r w:rsidR="004C0136">
        <w:t>es</w:t>
      </w:r>
      <w:r w:rsidRPr="009764B1">
        <w:t xml:space="preserve"> food plans and nutritional goals adapted to the</w:t>
      </w:r>
      <w:r w:rsidR="00FB50EA">
        <w:t>ir particular</w:t>
      </w:r>
      <w:r w:rsidRPr="009764B1">
        <w:t xml:space="preserve"> needs and eating habits</w:t>
      </w:r>
      <w:r w:rsidR="004C0136">
        <w:t xml:space="preserve"> of the user</w:t>
      </w:r>
      <w:r w:rsidRPr="009764B1">
        <w:t>.</w:t>
      </w:r>
      <w:r>
        <w:t xml:space="preserve"> </w:t>
      </w:r>
      <w:r w:rsidR="00FB50EA">
        <w:t xml:space="preserve">Everything is synchronized </w:t>
      </w:r>
      <w:r w:rsidR="004C0136">
        <w:t>through a</w:t>
      </w:r>
      <w:r w:rsidR="0080790B" w:rsidRPr="0080790B">
        <w:t xml:space="preserve"> cloud computing</w:t>
      </w:r>
      <w:r w:rsidR="00FB50EA">
        <w:t xml:space="preserve"> approach</w:t>
      </w:r>
      <w:r w:rsidR="004C0136">
        <w:t>, which</w:t>
      </w:r>
      <w:r w:rsidR="00FB50EA">
        <w:t xml:space="preserve"> will be describe in the next section</w:t>
      </w:r>
      <w:r w:rsidR="0080790B" w:rsidRPr="0080790B">
        <w:t>.</w:t>
      </w:r>
    </w:p>
    <w:p w14:paraId="25483481" w14:textId="77777777" w:rsidR="00417C19" w:rsidRDefault="00417C19" w:rsidP="00160D07">
      <w:pPr>
        <w:pStyle w:val="MDPI31text"/>
      </w:pPr>
    </w:p>
    <w:p w14:paraId="387AA497" w14:textId="77777777" w:rsidR="00417C19" w:rsidRDefault="00417C19" w:rsidP="002A7A6F">
      <w:pPr>
        <w:pStyle w:val="MDPI31text"/>
        <w:keepNext/>
        <w:jc w:val="center"/>
      </w:pPr>
      <w:r>
        <w:rPr>
          <w:noProof/>
          <w:lang w:val="es-ES_tradnl" w:eastAsia="es-ES_tradnl" w:bidi="ar-SA"/>
        </w:rPr>
        <w:lastRenderedPageBreak/>
        <w:drawing>
          <wp:inline distT="0" distB="0" distL="0" distR="0" wp14:anchorId="58C106FA" wp14:editId="154DDC5D">
            <wp:extent cx="1857291" cy="294309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su\AppData\Local\Microsoft\Windows\INetCache\Content.Word\Comunicacion_actores2.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857291" cy="2943093"/>
                    </a:xfrm>
                    <a:prstGeom prst="rect">
                      <a:avLst/>
                    </a:prstGeom>
                    <a:noFill/>
                    <a:ln>
                      <a:noFill/>
                    </a:ln>
                  </pic:spPr>
                </pic:pic>
              </a:graphicData>
            </a:graphic>
          </wp:inline>
        </w:drawing>
      </w:r>
    </w:p>
    <w:p w14:paraId="711C2107" w14:textId="6F167F65" w:rsidR="00417C19" w:rsidRDefault="00417C19" w:rsidP="0022695D">
      <w:pPr>
        <w:pStyle w:val="MDPI51figurecaption"/>
        <w:jc w:val="center"/>
      </w:pPr>
      <w:r w:rsidRPr="0022695D">
        <w:rPr>
          <w:b/>
        </w:rPr>
        <w:t xml:space="preserve">Figure </w:t>
      </w:r>
      <w:r w:rsidR="00F029E9">
        <w:rPr>
          <w:b/>
        </w:rPr>
        <w:t>3</w:t>
      </w:r>
      <w:r>
        <w:t xml:space="preserve">. </w:t>
      </w:r>
      <w:r w:rsidR="00A92EE5">
        <w:t>Platform overview</w:t>
      </w:r>
      <w:r w:rsidR="0022695D" w:rsidRPr="0022695D">
        <w:t>.</w:t>
      </w:r>
    </w:p>
    <w:p w14:paraId="15F1B531" w14:textId="383D65DB" w:rsidR="00FE06C5" w:rsidRDefault="00FE06C5" w:rsidP="00D134F6">
      <w:pPr>
        <w:pStyle w:val="MDPI31text"/>
        <w:ind w:firstLine="0"/>
      </w:pPr>
    </w:p>
    <w:p w14:paraId="1A498F54" w14:textId="77777777" w:rsidR="00C80150" w:rsidRPr="004D2D8A" w:rsidRDefault="00C80150" w:rsidP="00BC34EA">
      <w:pPr>
        <w:pStyle w:val="MDPI31text"/>
      </w:pPr>
    </w:p>
    <w:p w14:paraId="5D9A3EC9" w14:textId="77777777" w:rsidR="00AB3753" w:rsidRDefault="00AB3753" w:rsidP="00E50BBD">
      <w:pPr>
        <w:pStyle w:val="MDPI31text"/>
      </w:pPr>
    </w:p>
    <w:p w14:paraId="01016FA7" w14:textId="2E1907C3" w:rsidR="006C55C7" w:rsidRDefault="00B825E7" w:rsidP="006C55C7">
      <w:pPr>
        <w:pStyle w:val="MDPI31text"/>
        <w:ind w:firstLine="420"/>
      </w:pPr>
      <w:r>
        <w:t xml:space="preserve">To build and app in Food4Living, the developers </w:t>
      </w:r>
      <w:commentRangeStart w:id="7"/>
      <w:commentRangeStart w:id="8"/>
      <w:r>
        <w:t xml:space="preserve">must </w:t>
      </w:r>
      <w:r w:rsidR="00365D6E">
        <w:t>d</w:t>
      </w:r>
      <w:r w:rsidR="00365D6E" w:rsidRPr="00365D6E">
        <w:t>evelop and implement</w:t>
      </w:r>
      <w:r w:rsidR="00365D6E">
        <w:t xml:space="preserve"> </w:t>
      </w:r>
      <w:r>
        <w:t>only the views (</w:t>
      </w:r>
      <w:r w:rsidR="00090864">
        <w:t>G</w:t>
      </w:r>
      <w:r>
        <w:t xml:space="preserve">UI) </w:t>
      </w:r>
      <w:commentRangeEnd w:id="7"/>
      <w:r w:rsidR="00EE4E07">
        <w:rPr>
          <w:rStyle w:val="Refdecomentario"/>
          <w:rFonts w:ascii="Times New Roman" w:hAnsi="Times New Roman"/>
          <w:snapToGrid/>
          <w:lang w:bidi="ar-SA"/>
        </w:rPr>
        <w:commentReference w:id="7"/>
      </w:r>
      <w:commentRangeEnd w:id="8"/>
      <w:r w:rsidR="00365D6E">
        <w:rPr>
          <w:rStyle w:val="Refdecomentario"/>
          <w:rFonts w:ascii="Times New Roman" w:hAnsi="Times New Roman"/>
          <w:snapToGrid/>
          <w:lang w:bidi="ar-SA"/>
        </w:rPr>
        <w:commentReference w:id="8"/>
      </w:r>
      <w:r>
        <w:t xml:space="preserve">and </w:t>
      </w:r>
      <w:r w:rsidR="00EE4E07">
        <w:t>consume</w:t>
      </w:r>
      <w:r w:rsidR="00D70925">
        <w:t xml:space="preserve"> the services provided by the RESTful API</w:t>
      </w:r>
      <w:r w:rsidR="00DC113D">
        <w:t xml:space="preserve"> [</w:t>
      </w:r>
      <w:r w:rsidR="0031544C">
        <w:rPr>
          <w:color w:val="0000FF"/>
        </w:rPr>
        <w:t>20</w:t>
      </w:r>
      <w:r w:rsidR="00725796">
        <w:rPr>
          <w:color w:val="0000FF"/>
        </w:rPr>
        <w:t>,</w:t>
      </w:r>
      <w:r w:rsidR="00331E57">
        <w:rPr>
          <w:color w:val="0000FF"/>
        </w:rPr>
        <w:t>2</w:t>
      </w:r>
      <w:r w:rsidR="0031544C">
        <w:rPr>
          <w:color w:val="0000FF"/>
        </w:rPr>
        <w:t>1</w:t>
      </w:r>
      <w:r w:rsidR="00DC113D">
        <w:t>]</w:t>
      </w:r>
      <w:r w:rsidR="00EE4E07">
        <w:t xml:space="preserve"> to obtain the data</w:t>
      </w:r>
      <w:r>
        <w:t xml:space="preserve">. </w:t>
      </w:r>
      <w:r w:rsidR="00F20731">
        <w:t>As it has been mentioned, f</w:t>
      </w:r>
      <w:r w:rsidR="00E50BBD">
        <w:t xml:space="preserve">or the realization of the </w:t>
      </w:r>
      <w:r w:rsidR="0020314F">
        <w:rPr>
          <w:i/>
        </w:rPr>
        <w:t>nutritionist</w:t>
      </w:r>
      <w:r w:rsidR="0020314F" w:rsidRPr="00587BA9">
        <w:rPr>
          <w:i/>
        </w:rPr>
        <w:t xml:space="preserve"> </w:t>
      </w:r>
      <w:r w:rsidR="0020314F">
        <w:rPr>
          <w:i/>
        </w:rPr>
        <w:t>subsystem</w:t>
      </w:r>
      <w:r w:rsidR="00E50BBD">
        <w:t xml:space="preserve">, we have made a design according to the </w:t>
      </w:r>
      <w:r w:rsidR="00996B02">
        <w:t xml:space="preserve">Model-view-controller </w:t>
      </w:r>
      <w:r w:rsidR="00E50BBD">
        <w:t>pattern</w:t>
      </w:r>
      <w:r w:rsidR="00F02264">
        <w:t xml:space="preserve"> [</w:t>
      </w:r>
      <w:r w:rsidR="00F02264">
        <w:rPr>
          <w:color w:val="0000FF"/>
        </w:rPr>
        <w:t>2</w:t>
      </w:r>
      <w:r w:rsidR="0031544C">
        <w:rPr>
          <w:color w:val="0000FF"/>
        </w:rPr>
        <w:t>2</w:t>
      </w:r>
      <w:r w:rsidR="00F02264">
        <w:t>]</w:t>
      </w:r>
      <w:r w:rsidR="00D70925">
        <w:t>,</w:t>
      </w:r>
      <w:r w:rsidR="00E41EA1">
        <w:t xml:space="preserve"> </w:t>
      </w:r>
      <w:r w:rsidR="00E50BBD">
        <w:t xml:space="preserve">making a controller for each important block of requests, such as food management, users, nutritionists, and </w:t>
      </w:r>
    </w:p>
    <w:p w14:paraId="6091BCB5" w14:textId="2578B01F" w:rsidR="00B825E7" w:rsidRDefault="006C55C7" w:rsidP="00E41EA1">
      <w:pPr>
        <w:pStyle w:val="MDPI31text"/>
        <w:ind w:firstLine="420"/>
      </w:pPr>
      <w:r>
        <w:t xml:space="preserve">Recommended daily allowance </w:t>
      </w:r>
      <w:r w:rsidR="00E50BBD">
        <w:t>tables. These controllers make use of the R</w:t>
      </w:r>
      <w:r w:rsidR="00DC113D">
        <w:t>EST</w:t>
      </w:r>
      <w:r w:rsidR="00E50BBD">
        <w:t xml:space="preserve"> API to request the necessary data from the database, performing an authentication from a token according to</w:t>
      </w:r>
      <w:r>
        <w:t xml:space="preserve"> </w:t>
      </w:r>
      <w:r w:rsidRPr="0099229A">
        <w:t>Jason Web Token</w:t>
      </w:r>
      <w:r>
        <w:t xml:space="preserve"> (</w:t>
      </w:r>
      <w:r w:rsidR="00E50BBD">
        <w:t>JWT</w:t>
      </w:r>
      <w:r>
        <w:t>) [</w:t>
      </w:r>
      <w:r w:rsidR="00331E57">
        <w:rPr>
          <w:color w:val="0000FF"/>
        </w:rPr>
        <w:t>2</w:t>
      </w:r>
      <w:r w:rsidR="0031544C">
        <w:rPr>
          <w:color w:val="0000FF"/>
        </w:rPr>
        <w:t>3</w:t>
      </w:r>
      <w:r>
        <w:t>]</w:t>
      </w:r>
      <w:r w:rsidR="00E50BBD">
        <w:t xml:space="preserve">. Depending on the type of privileges of the user, some or other data will be </w:t>
      </w:r>
      <w:r w:rsidR="00587BA9">
        <w:t>displayed. Th</w:t>
      </w:r>
      <w:r w:rsidR="00F20731">
        <w:t>is</w:t>
      </w:r>
      <w:r w:rsidR="00C80150">
        <w:t xml:space="preserve"> </w:t>
      </w:r>
      <w:r w:rsidR="00E50BBD" w:rsidRPr="00587BA9">
        <w:rPr>
          <w:i/>
        </w:rPr>
        <w:t>API</w:t>
      </w:r>
      <w:r w:rsidR="00587BA9">
        <w:rPr>
          <w:i/>
        </w:rPr>
        <w:t xml:space="preserve"> </w:t>
      </w:r>
      <w:r w:rsidR="00E50BBD">
        <w:t xml:space="preserve">works as a </w:t>
      </w:r>
      <w:r w:rsidR="00996B02">
        <w:t xml:space="preserve">wrapper </w:t>
      </w:r>
      <w:r w:rsidR="00E50BBD">
        <w:t xml:space="preserve">between the system </w:t>
      </w:r>
      <w:r w:rsidR="00996B02">
        <w:t xml:space="preserve">information (storage) </w:t>
      </w:r>
      <w:r w:rsidR="00E50BBD">
        <w:t xml:space="preserve">and </w:t>
      </w:r>
      <w:r w:rsidR="00996B02">
        <w:t>third-party applications</w:t>
      </w:r>
      <w:r w:rsidR="00E50BBD">
        <w:t xml:space="preserve">, offering different types of data according to the routes that are executed in the different services it manages. </w:t>
      </w:r>
    </w:p>
    <w:p w14:paraId="6CAD7293" w14:textId="77777777" w:rsidR="00B24F86" w:rsidRDefault="007E7F4D" w:rsidP="006C0D39">
      <w:pPr>
        <w:pStyle w:val="MDPI31text"/>
      </w:pPr>
      <w:r>
        <w:t xml:space="preserve">The API is divided into services, which will be the controllers responsible for offering the data processed abroad, differentiating and restricting which requests are available without authentication and which require a valid token. </w:t>
      </w:r>
      <w:r w:rsidR="00F70529">
        <w:t xml:space="preserve">While supervised users will have access to their plans and the possibility to update their tracking, </w:t>
      </w:r>
      <w:r w:rsidR="00F70529" w:rsidRPr="0025512C">
        <w:t>nutritionists</w:t>
      </w:r>
      <w:r w:rsidR="00F70529">
        <w:t xml:space="preserve"> will be able to:</w:t>
      </w:r>
    </w:p>
    <w:p w14:paraId="6442ECF1" w14:textId="0B4A5153" w:rsidR="00B24F86" w:rsidRDefault="00B24F86" w:rsidP="00B24F86">
      <w:pPr>
        <w:pStyle w:val="MDPI38bullet"/>
      </w:pPr>
      <w:r>
        <w:t>R</w:t>
      </w:r>
      <w:r w:rsidR="00F70529">
        <w:t>egister</w:t>
      </w:r>
      <w:r w:rsidR="00F70529" w:rsidRPr="0025512C">
        <w:t xml:space="preserve"> in the system the new users who will be supervised</w:t>
      </w:r>
      <w:r>
        <w:t>.</w:t>
      </w:r>
    </w:p>
    <w:p w14:paraId="1874659F" w14:textId="0D6A273F" w:rsidR="00B24F86" w:rsidRDefault="00B24F86" w:rsidP="00B24F86">
      <w:pPr>
        <w:pStyle w:val="MDPI38bullet"/>
      </w:pPr>
      <w:r>
        <w:t>C</w:t>
      </w:r>
      <w:r w:rsidR="00F70529" w:rsidRPr="0025512C">
        <w:t>reate and manage the available foods throughout the system and their nutritional information</w:t>
      </w:r>
      <w:r>
        <w:t>.</w:t>
      </w:r>
    </w:p>
    <w:p w14:paraId="4A3D715E" w14:textId="42EB1FF0" w:rsidR="00B24F86" w:rsidRDefault="00B24F86" w:rsidP="00B24F86">
      <w:pPr>
        <w:pStyle w:val="MDPI38bullet"/>
      </w:pPr>
      <w:r>
        <w:t>M</w:t>
      </w:r>
      <w:r w:rsidR="00F70529" w:rsidRPr="0025512C">
        <w:t>anage their own tables of recommended daily allowance</w:t>
      </w:r>
      <w:r>
        <w:t>.</w:t>
      </w:r>
    </w:p>
    <w:p w14:paraId="0CD61A9B" w14:textId="47B23374" w:rsidR="00B24F86" w:rsidRDefault="00B24F86" w:rsidP="00B24F86">
      <w:pPr>
        <w:pStyle w:val="MDPI38bullet"/>
      </w:pPr>
      <w:r>
        <w:t>C</w:t>
      </w:r>
      <w:r w:rsidR="00F70529" w:rsidRPr="0025512C">
        <w:t xml:space="preserve">onsult and edit the food registries </w:t>
      </w:r>
      <w:r w:rsidR="00F70529">
        <w:t xml:space="preserve">of </w:t>
      </w:r>
      <w:r w:rsidR="00F70529" w:rsidRPr="0025512C">
        <w:t xml:space="preserve">users </w:t>
      </w:r>
      <w:r w:rsidR="00F70529">
        <w:t>under their supervision</w:t>
      </w:r>
      <w:r>
        <w:t>.</w:t>
      </w:r>
    </w:p>
    <w:p w14:paraId="5BB834B3" w14:textId="77777777" w:rsidR="00B24F86" w:rsidRDefault="00B24F86" w:rsidP="00B24F86">
      <w:pPr>
        <w:pStyle w:val="MDPI38bullet"/>
      </w:pPr>
      <w:r>
        <w:t>E</w:t>
      </w:r>
      <w:r w:rsidR="00F70529" w:rsidRPr="0025512C">
        <w:t xml:space="preserve">stablish </w:t>
      </w:r>
      <w:r w:rsidR="00F70529">
        <w:t xml:space="preserve">and update </w:t>
      </w:r>
      <w:r w:rsidR="00F70529" w:rsidRPr="0025512C">
        <w:t>goals and nutritional plans based on the statistics obtained with their eating habits.</w:t>
      </w:r>
      <w:r w:rsidR="00F70529">
        <w:t xml:space="preserve"> </w:t>
      </w:r>
    </w:p>
    <w:p w14:paraId="42D5F55B" w14:textId="1A34A12D" w:rsidR="009A7A6D" w:rsidRPr="006C0D39" w:rsidRDefault="00B24F86" w:rsidP="00B24F86">
      <w:pPr>
        <w:pStyle w:val="MDPI31text"/>
      </w:pPr>
      <w:r w:rsidRPr="00B24F86">
        <w:t>Two of the most important services are</w:t>
      </w:r>
      <w:r w:rsidRPr="006C0D39">
        <w:t xml:space="preserve"> of the API are the </w:t>
      </w:r>
      <w:r w:rsidRPr="00D37A23">
        <w:rPr>
          <w:i/>
        </w:rPr>
        <w:t>Objective</w:t>
      </w:r>
      <w:r>
        <w:rPr>
          <w:i/>
        </w:rPr>
        <w:t xml:space="preserve"> </w:t>
      </w:r>
      <w:r w:rsidRPr="00D37A23">
        <w:rPr>
          <w:i/>
        </w:rPr>
        <w:t>Service</w:t>
      </w:r>
      <w:r w:rsidRPr="006C0D39">
        <w:t xml:space="preserve"> and the </w:t>
      </w:r>
      <w:r w:rsidRPr="00D37A23">
        <w:rPr>
          <w:i/>
        </w:rPr>
        <w:t>FoodRegister</w:t>
      </w:r>
      <w:r>
        <w:rPr>
          <w:i/>
        </w:rPr>
        <w:t xml:space="preserve"> </w:t>
      </w:r>
      <w:r w:rsidRPr="00D37A23">
        <w:rPr>
          <w:i/>
        </w:rPr>
        <w:t>Service</w:t>
      </w:r>
      <w:r w:rsidRPr="006C0D39">
        <w:t xml:space="preserve"> that are in charge of synchronizing the food records of each user with the mobile application and the administration panel of the </w:t>
      </w:r>
      <w:r w:rsidR="0020314F">
        <w:t>nutritionist</w:t>
      </w:r>
      <w:r w:rsidR="0020314F" w:rsidRPr="006C0D39">
        <w:t xml:space="preserve"> </w:t>
      </w:r>
      <w:r w:rsidR="0020314F">
        <w:t>subsystem</w:t>
      </w:r>
      <w:r w:rsidR="0020314F" w:rsidRPr="006C0D39">
        <w:t xml:space="preserve"> </w:t>
      </w:r>
      <w:r w:rsidRPr="006C0D39">
        <w:t xml:space="preserve">following a mechanism that will be explained later. The rest of the services of the API are in charge of serving the information to the rest of the modules of the system and to external calls. </w:t>
      </w:r>
      <w:r>
        <w:t>Also s</w:t>
      </w:r>
      <w:r w:rsidR="007E7F4D">
        <w:t>tatistics of food intake can be generated in real time and it is possible to generate comparisons, reports and calendars</w:t>
      </w:r>
      <w:r w:rsidR="00F70529" w:rsidRPr="007C3D13">
        <w:t>.</w:t>
      </w:r>
      <w:r w:rsidR="00F70529">
        <w:t xml:space="preserve"> </w:t>
      </w:r>
      <w:r w:rsidR="007E7F4D" w:rsidRPr="006C0D39">
        <w:t xml:space="preserve">With respect to data management, the main system data is sent and received through requests to the API, receiving and responding </w:t>
      </w:r>
      <w:r w:rsidR="00DD43A8">
        <w:t>information represented in JSON</w:t>
      </w:r>
      <w:r>
        <w:t xml:space="preserve"> [</w:t>
      </w:r>
      <w:r w:rsidR="00331E57">
        <w:rPr>
          <w:color w:val="0000FF"/>
        </w:rPr>
        <w:t>2</w:t>
      </w:r>
      <w:r w:rsidR="0031544C">
        <w:rPr>
          <w:color w:val="0000FF"/>
        </w:rPr>
        <w:t>4</w:t>
      </w:r>
      <w:r>
        <w:t>]</w:t>
      </w:r>
      <w:r w:rsidR="007E7F4D" w:rsidRPr="006C0D39">
        <w:t xml:space="preserve">. To secure sensitive system data, responses have </w:t>
      </w:r>
      <w:r w:rsidR="007E7F4D" w:rsidRPr="006C0D39">
        <w:lastRenderedPageBreak/>
        <w:t>been encrypted using JWT tokens, giving access to certain parts of the API only if the request is made with a valid access token. All other routes and requests without sensitive data are available through HTTP requests to the API, and receive responses in JSON format.</w:t>
      </w:r>
      <w:r w:rsidR="00D4595A" w:rsidRPr="006C0D39">
        <w:t xml:space="preserve"> </w:t>
      </w:r>
    </w:p>
    <w:p w14:paraId="271E1470" w14:textId="5C8A1EA6" w:rsidR="009A7A6D" w:rsidRDefault="00F029E9" w:rsidP="009A7A6D">
      <w:pPr>
        <w:pStyle w:val="MDPI21heading1"/>
      </w:pPr>
      <w:r>
        <w:t>4</w:t>
      </w:r>
      <w:r w:rsidR="009A7A6D">
        <w:t>.</w:t>
      </w:r>
      <w:r>
        <w:t>1</w:t>
      </w:r>
      <w:r w:rsidR="009A7A6D">
        <w:t>. Key platform features</w:t>
      </w:r>
    </w:p>
    <w:p w14:paraId="4802D658" w14:textId="7A04FFCD" w:rsidR="009A7A6D" w:rsidRDefault="00E373B1" w:rsidP="006C0D39">
      <w:pPr>
        <w:pStyle w:val="MDPI31text"/>
      </w:pPr>
      <w:r w:rsidRPr="00E373B1">
        <w:t>The proposed architecture takes advantage of several key features from which the presented platform benefits.</w:t>
      </w:r>
      <w:r w:rsidRPr="00E373B1" w:rsidDel="00E373B1">
        <w:t xml:space="preserve"> </w:t>
      </w:r>
      <w:r>
        <w:t>W</w:t>
      </w:r>
      <w:r w:rsidR="009A7A6D">
        <w:t>e would like to highlight</w:t>
      </w:r>
      <w:r w:rsidR="00F029E9">
        <w:t>:</w:t>
      </w:r>
    </w:p>
    <w:p w14:paraId="2FE5B6A7" w14:textId="3EAD8E08" w:rsidR="009A7A6D" w:rsidRDefault="009A7A6D" w:rsidP="00F029E9">
      <w:pPr>
        <w:pStyle w:val="MDPI38bullet"/>
      </w:pPr>
      <w:r>
        <w:t>Dynamic data and system adaptability,</w:t>
      </w:r>
      <w:r w:rsidRPr="00E12CC7">
        <w:t xml:space="preserve"> allowing the incorporation of new foods with non-limited nutritional information</w:t>
      </w:r>
      <w:r w:rsidR="00E56B44">
        <w:t xml:space="preserve">. </w:t>
      </w:r>
      <w:r w:rsidR="00E56B44" w:rsidRPr="00E56B44">
        <w:t>These foods are formed by different attributes equivalent to the nutrients that form them, having only the fields associated with these data and not replicating in empty fields information that they don't have.</w:t>
      </w:r>
      <w:r w:rsidRPr="00E12CC7">
        <w:t xml:space="preserve"> From which different nutritional statistics can be made depending on the nutritional formats of the food in the patients' food records. Representing the food data of each food from XML to interpret the different fields of each food.</w:t>
      </w:r>
    </w:p>
    <w:p w14:paraId="232E9DF4" w14:textId="0E877BBE" w:rsidR="006C0D39" w:rsidRDefault="006C0D39" w:rsidP="00F029E9">
      <w:pPr>
        <w:pStyle w:val="MDPI38bullet"/>
      </w:pPr>
      <w:r w:rsidRPr="006C0D39">
        <w:t>System based on nutritional goals. These goals are the main communication mechanism between nutritionists and supervised users. With the goals the nutritionists establish guidelines and diets adapted to each user. The goals are displayed directly on the mobile platform and are automatically updated at the time the food established by the nutritionist is ingested, being completed when the amount indicated by the professional is reached.</w:t>
      </w:r>
    </w:p>
    <w:p w14:paraId="1A9CDF7D" w14:textId="77777777" w:rsidR="009A7A6D" w:rsidRDefault="009A7A6D" w:rsidP="00F029E9">
      <w:pPr>
        <w:pStyle w:val="MDPI38bullet"/>
      </w:pPr>
      <w:r w:rsidRPr="002A7A6F">
        <w:t>System data synchronization</w:t>
      </w:r>
      <w:r>
        <w:t>,</w:t>
      </w:r>
      <w:r w:rsidRPr="00587BA9">
        <w:t xml:space="preserve"> </w:t>
      </w:r>
      <w:r>
        <w:t>i</w:t>
      </w:r>
      <w:r w:rsidRPr="00AD30CE">
        <w:t>n the case of the mobile platform, it will synchronize the food from the cloud when the date of modification of any of the foods is newer than the one stored in its internal database. In the case of the goals, it will download the information of these when it has something new, that is to say, when a new goal has been introduced in the system and hasn't synchronized yet. Finally, in the case of food records, those records that do not exist in the local database will be downloaded when a record with a modification date / creation with a more recent date appears in the cloud, and in the same way, if the application mobile detects that the cloud has an earlier version than its database will u</w:t>
      </w:r>
      <w:r>
        <w:t>pload all new records.</w:t>
      </w:r>
    </w:p>
    <w:p w14:paraId="0F368871" w14:textId="77777777" w:rsidR="009A7A6D" w:rsidRDefault="009A7A6D" w:rsidP="00F029E9">
      <w:pPr>
        <w:pStyle w:val="MDPI38bullet"/>
      </w:pPr>
      <w:r>
        <w:t xml:space="preserve">Multi-user, </w:t>
      </w:r>
      <w:r w:rsidRPr="00E12CC7">
        <w:t>representing different profiles for administrators, nutritionists, patients and their caregivers. Each profile has permissions and privileges with which to perform one role or another in the system.</w:t>
      </w:r>
    </w:p>
    <w:p w14:paraId="3A1D1C36" w14:textId="77777777" w:rsidR="009A7A6D" w:rsidRDefault="009A7A6D" w:rsidP="00F029E9">
      <w:pPr>
        <w:pStyle w:val="MDPI38bullet"/>
      </w:pPr>
      <w:r w:rsidRPr="009353D6">
        <w:t>Accessible for different user profiles. Specially designed to reduce the number of interactions during the use of the mobile application.</w:t>
      </w:r>
    </w:p>
    <w:p w14:paraId="09D01033" w14:textId="0EBC47F2" w:rsidR="009A7A6D" w:rsidRDefault="009A7A6D" w:rsidP="00F029E9">
      <w:pPr>
        <w:pStyle w:val="MDPI38bullet"/>
      </w:pPr>
      <w:r>
        <w:t xml:space="preserve">Interoperable </w:t>
      </w:r>
      <w:r w:rsidRPr="009353D6">
        <w:t xml:space="preserve">system, communicating in real time the information between the three different </w:t>
      </w:r>
      <w:r w:rsidR="0020314F">
        <w:t>subsystems</w:t>
      </w:r>
      <w:r w:rsidR="0020314F" w:rsidRPr="009353D6">
        <w:t xml:space="preserve"> </w:t>
      </w:r>
      <w:r w:rsidRPr="009353D6">
        <w:t>of the platform</w:t>
      </w:r>
      <w:r w:rsidR="00E56B44">
        <w:t xml:space="preserve">, 1) the user’s mobile </w:t>
      </w:r>
      <w:r w:rsidR="0020314F">
        <w:t>subsystem</w:t>
      </w:r>
      <w:r w:rsidR="0020314F">
        <w:t xml:space="preserve"> </w:t>
      </w:r>
      <w:r w:rsidR="00E56B44">
        <w:t xml:space="preserve">,2) the </w:t>
      </w:r>
      <w:r w:rsidR="0020314F">
        <w:t>nutritionist</w:t>
      </w:r>
      <w:r w:rsidR="0020314F">
        <w:t xml:space="preserve"> </w:t>
      </w:r>
      <w:r w:rsidR="0020314F">
        <w:t>subsystem</w:t>
      </w:r>
      <w:r w:rsidR="00E56B44">
        <w:t xml:space="preserve"> and 3) the RESTful API</w:t>
      </w:r>
      <w:r w:rsidR="0020314F">
        <w:t xml:space="preserve"> (cloud)</w:t>
      </w:r>
      <w:r w:rsidR="00E56B44">
        <w:t>.</w:t>
      </w:r>
    </w:p>
    <w:p w14:paraId="0E0A1A12" w14:textId="37C0FA15" w:rsidR="009A7A6D" w:rsidRDefault="009A7A6D" w:rsidP="00F029E9">
      <w:pPr>
        <w:pStyle w:val="MDPI38bullet"/>
      </w:pPr>
      <w:r w:rsidRPr="00263DE3">
        <w:t xml:space="preserve">Immediate availability, </w:t>
      </w:r>
      <w:r w:rsidR="00263DE3" w:rsidRPr="00263DE3">
        <w:t>disposal</w:t>
      </w:r>
      <w:r w:rsidRPr="009353D6">
        <w:t xml:space="preserve"> of use in any environment with or without internet connection, registering the data in local databases and making synchronizations possible.</w:t>
      </w:r>
    </w:p>
    <w:p w14:paraId="434ADEF2" w14:textId="2AF23E9C" w:rsidR="00D134F6" w:rsidRPr="00D134F6" w:rsidRDefault="009A0105" w:rsidP="006C0D39">
      <w:pPr>
        <w:pStyle w:val="MDPI31text"/>
      </w:pPr>
      <w:r>
        <w:t xml:space="preserve"> </w:t>
      </w:r>
    </w:p>
    <w:p w14:paraId="326530B2" w14:textId="273F0DD5" w:rsidR="0025512C" w:rsidRDefault="0017272B" w:rsidP="00D43581">
      <w:pPr>
        <w:pStyle w:val="MDPI21heading1"/>
      </w:pPr>
      <w:r>
        <w:t>5</w:t>
      </w:r>
      <w:r w:rsidR="0025512C" w:rsidRPr="00275E8D">
        <w:t xml:space="preserve">. </w:t>
      </w:r>
      <w:r w:rsidR="00F357F2" w:rsidRPr="00F357F2">
        <w:t xml:space="preserve">Food4Living </w:t>
      </w:r>
      <w:r w:rsidR="005E5D4A" w:rsidRPr="00F357F2">
        <w:t>Applications</w:t>
      </w:r>
    </w:p>
    <w:p w14:paraId="62DAB13F" w14:textId="73D9456F" w:rsidR="007E4B06" w:rsidRDefault="000F2992" w:rsidP="007E4B06">
      <w:pPr>
        <w:pStyle w:val="MDPI31text"/>
      </w:pPr>
      <w:r>
        <w:t>One of the benefits of the Food4Living platform is the possibility</w:t>
      </w:r>
      <w:r w:rsidR="00D70925">
        <w:t xml:space="preserve"> to </w:t>
      </w:r>
      <w:r w:rsidR="00325339">
        <w:t xml:space="preserve">deploy </w:t>
      </w:r>
      <w:r w:rsidR="00D70925">
        <w:t>new applications implemented by developers/programmers</w:t>
      </w:r>
      <w:r>
        <w:t>. As explained previously, we provide an API with well-defined interfaces to enable communication between all parts of the system (API REST</w:t>
      </w:r>
      <w:r w:rsidR="00A8261C">
        <w:t>).</w:t>
      </w:r>
      <w:r>
        <w:t xml:space="preserve"> During the design of the API, data format and representation issues have also been considered, as well as the </w:t>
      </w:r>
      <w:commentRangeStart w:id="9"/>
      <w:commentRangeStart w:id="10"/>
      <w:r>
        <w:t xml:space="preserve">use of standard </w:t>
      </w:r>
      <w:commentRangeEnd w:id="9"/>
      <w:r w:rsidR="004A2892">
        <w:rPr>
          <w:rStyle w:val="Refdecomentario"/>
          <w:rFonts w:ascii="Times New Roman" w:hAnsi="Times New Roman"/>
          <w:snapToGrid/>
          <w:lang w:bidi="ar-SA"/>
        </w:rPr>
        <w:commentReference w:id="9"/>
      </w:r>
      <w:commentRangeEnd w:id="10"/>
      <w:r w:rsidR="00A8261C">
        <w:t xml:space="preserve">(JSON) </w:t>
      </w:r>
      <w:r w:rsidR="00A8261C">
        <w:rPr>
          <w:rStyle w:val="Refdecomentario"/>
          <w:rFonts w:ascii="Times New Roman" w:hAnsi="Times New Roman"/>
          <w:snapToGrid/>
          <w:lang w:bidi="ar-SA"/>
        </w:rPr>
        <w:commentReference w:id="10"/>
      </w:r>
      <w:r>
        <w:t>technologies to facilitate their extensibility, maintenance and interoperability with third party applications and systems.</w:t>
      </w:r>
    </w:p>
    <w:p w14:paraId="3B7D6604" w14:textId="7425B30E" w:rsidR="000F2992" w:rsidRDefault="004A2892" w:rsidP="007E4B06">
      <w:pPr>
        <w:pStyle w:val="MDPI31text"/>
      </w:pPr>
      <w:r>
        <w:t>The following applications have been developed, supported by Food4Living Platform</w:t>
      </w:r>
      <w:r w:rsidR="00236290">
        <w:t>:</w:t>
      </w:r>
    </w:p>
    <w:p w14:paraId="66B8BD09" w14:textId="217ED988" w:rsidR="007E4B06" w:rsidRDefault="007E4B06" w:rsidP="00A8261C">
      <w:pPr>
        <w:pStyle w:val="MDPI31text"/>
        <w:numPr>
          <w:ilvl w:val="0"/>
          <w:numId w:val="16"/>
        </w:numPr>
      </w:pPr>
      <w:commentRangeStart w:id="11"/>
      <w:r>
        <w:t xml:space="preserve">A mobile application </w:t>
      </w:r>
      <w:r w:rsidR="00A8261C" w:rsidRPr="00A8261C">
        <w:t>A mobile application aimed at supervised users, with which to record their nutritional habits.</w:t>
      </w:r>
      <w:r w:rsidR="00A8261C" w:rsidRPr="00A8261C" w:rsidDel="00A8261C">
        <w:t xml:space="preserve"> </w:t>
      </w:r>
    </w:p>
    <w:p w14:paraId="7D647610" w14:textId="2534002E" w:rsidR="007E4B06" w:rsidRDefault="00236290" w:rsidP="00A8261C">
      <w:pPr>
        <w:pStyle w:val="MDPI38bullet"/>
        <w:numPr>
          <w:ilvl w:val="0"/>
          <w:numId w:val="16"/>
        </w:numPr>
      </w:pPr>
      <w:r>
        <w:lastRenderedPageBreak/>
        <w:t>A</w:t>
      </w:r>
      <w:r w:rsidR="0020314F">
        <w:t>n</w:t>
      </w:r>
      <w:r>
        <w:t xml:space="preserve"> application for the </w:t>
      </w:r>
      <w:r w:rsidR="007E4B06">
        <w:t xml:space="preserve">nutritionists </w:t>
      </w:r>
      <w:r>
        <w:t xml:space="preserve">to manage and supervise </w:t>
      </w:r>
      <w:r w:rsidR="00A8261C" w:rsidRPr="00A8261C">
        <w:t>the users in their charge</w:t>
      </w:r>
      <w:r w:rsidR="007E4B06">
        <w:t>.</w:t>
      </w:r>
      <w:commentRangeEnd w:id="11"/>
      <w:r w:rsidR="004A2892">
        <w:rPr>
          <w:rStyle w:val="Refdecomentario"/>
          <w:rFonts w:ascii="Times New Roman" w:hAnsi="Times New Roman"/>
          <w:snapToGrid/>
          <w:lang w:bidi="ar-SA"/>
        </w:rPr>
        <w:commentReference w:id="11"/>
      </w:r>
    </w:p>
    <w:p w14:paraId="6D575402" w14:textId="1BDD5BF4" w:rsidR="005E5D4A" w:rsidRPr="00534E69" w:rsidRDefault="0017272B" w:rsidP="0025512C">
      <w:pPr>
        <w:pStyle w:val="MDPI22heading2"/>
        <w:rPr>
          <w:b/>
          <w:i w:val="0"/>
          <w:noProof w:val="0"/>
        </w:rPr>
      </w:pPr>
      <w:r>
        <w:rPr>
          <w:b/>
          <w:i w:val="0"/>
          <w:noProof w:val="0"/>
        </w:rPr>
        <w:t>5</w:t>
      </w:r>
      <w:r w:rsidR="005E5D4A" w:rsidRPr="00534E69">
        <w:rPr>
          <w:b/>
          <w:i w:val="0"/>
          <w:noProof w:val="0"/>
        </w:rPr>
        <w:t xml:space="preserve">.1. </w:t>
      </w:r>
      <w:r>
        <w:rPr>
          <w:b/>
          <w:i w:val="0"/>
          <w:noProof w:val="0"/>
        </w:rPr>
        <w:t>Nutritionist</w:t>
      </w:r>
      <w:r w:rsidRPr="00534E69">
        <w:rPr>
          <w:b/>
          <w:i w:val="0"/>
          <w:noProof w:val="0"/>
        </w:rPr>
        <w:t xml:space="preserve"> </w:t>
      </w:r>
      <w:r>
        <w:rPr>
          <w:b/>
          <w:i w:val="0"/>
          <w:noProof w:val="0"/>
        </w:rPr>
        <w:t>subsystem</w:t>
      </w:r>
    </w:p>
    <w:p w14:paraId="7F74324B" w14:textId="71780A92" w:rsidR="009E741C" w:rsidRDefault="008C2B06" w:rsidP="00174779">
      <w:pPr>
        <w:pStyle w:val="MDPI31text"/>
        <w:rPr>
          <w:b/>
        </w:rPr>
      </w:pPr>
      <w:r w:rsidRPr="008C2B06">
        <w:t xml:space="preserve">Through </w:t>
      </w:r>
      <w:r>
        <w:t>the</w:t>
      </w:r>
      <w:r w:rsidRPr="008C2B06">
        <w:t xml:space="preserve"> </w:t>
      </w:r>
      <w:r w:rsidR="0020314F">
        <w:t>nutritionist</w:t>
      </w:r>
      <w:r w:rsidR="0020314F" w:rsidRPr="008C2B06">
        <w:t xml:space="preserve"> </w:t>
      </w:r>
      <w:r w:rsidR="0020314F">
        <w:t>subsystem</w:t>
      </w:r>
      <w:r w:rsidRPr="008C2B06">
        <w:t>, nutritionists register, consult, evaluate and establish nutritional guidelines and personalized plans for each user under their supervision. To do this, the system orchestrates its different modules by mean of the architecture proposed and inserts, processes and delivers dynamic data of the users supervised. The system has been designed to interpret different data formats, making it scalable and able to adapt to the new way of representing the data. This way, it is possible to add new parameters in the food, statistics and all parts of the system without affecting its structure.</w:t>
      </w:r>
      <w:r>
        <w:t xml:space="preserve"> </w:t>
      </w:r>
      <w:r w:rsidR="0081406D" w:rsidRPr="0081406D">
        <w:t>T</w:t>
      </w:r>
      <w:r w:rsidR="00174779">
        <w:t>he</w:t>
      </w:r>
      <w:r w:rsidR="0081406D" w:rsidRPr="0081406D">
        <w:t xml:space="preserve"> web interface </w:t>
      </w:r>
      <w:r w:rsidR="00F70529">
        <w:t xml:space="preserve">is </w:t>
      </w:r>
      <w:r w:rsidR="0081406D" w:rsidRPr="0081406D">
        <w:t>based on</w:t>
      </w:r>
      <w:r w:rsidR="0081406D">
        <w:t xml:space="preserve"> HTML5 and</w:t>
      </w:r>
      <w:r w:rsidR="0081406D" w:rsidRPr="0081406D">
        <w:t xml:space="preserve"> Materialize CSS</w:t>
      </w:r>
      <w:r w:rsidR="007E7F4D">
        <w:t>,</w:t>
      </w:r>
      <w:r w:rsidR="007E7F4D" w:rsidRPr="0081406D">
        <w:t xml:space="preserve"> </w:t>
      </w:r>
      <w:r w:rsidR="00F70529">
        <w:t>and presents</w:t>
      </w:r>
      <w:r w:rsidR="00F70529" w:rsidRPr="0081406D">
        <w:t xml:space="preserve"> </w:t>
      </w:r>
      <w:r w:rsidR="0081406D" w:rsidRPr="0081406D">
        <w:t>the following functionalities</w:t>
      </w:r>
      <w:r w:rsidR="00A8261C">
        <w:t>:</w:t>
      </w:r>
    </w:p>
    <w:p w14:paraId="1562FEBA" w14:textId="4B0D49C7" w:rsidR="001B1AE7" w:rsidRDefault="00B4011C" w:rsidP="00A8261C">
      <w:pPr>
        <w:pStyle w:val="MDPI38bullet"/>
      </w:pPr>
      <w:r w:rsidRPr="00B4011C">
        <w:rPr>
          <w:b/>
        </w:rPr>
        <w:t>System of authentication and recognition of different users:</w:t>
      </w:r>
      <w:r w:rsidR="009E741C">
        <w:rPr>
          <w:b/>
        </w:rPr>
        <w:t xml:space="preserve"> </w:t>
      </w:r>
      <w:r>
        <w:t>Through the credentials introduced into the system, nutritionists will be able to access the web system through a login form, where the user type is automatically recognized; that is, user administrator, or nutritionist.</w:t>
      </w:r>
    </w:p>
    <w:p w14:paraId="7CA5F9C8" w14:textId="4BFEA085" w:rsidR="001B1AE7" w:rsidRDefault="00B4011C" w:rsidP="00A8261C">
      <w:pPr>
        <w:pStyle w:val="MDPI38bullet"/>
      </w:pPr>
      <w:r w:rsidRPr="001B1AE7">
        <w:rPr>
          <w:b/>
        </w:rPr>
        <w:t>General administration panel:</w:t>
      </w:r>
      <w:r w:rsidR="001B1AE7">
        <w:rPr>
          <w:b/>
        </w:rPr>
        <w:t xml:space="preserve"> </w:t>
      </w:r>
      <w:r>
        <w:t>Through the general panel will access all the functionalities of the system</w:t>
      </w:r>
      <w:r w:rsidR="002C32A4">
        <w:t>.</w:t>
      </w:r>
    </w:p>
    <w:p w14:paraId="36456600" w14:textId="77F61362" w:rsidR="00B4011C" w:rsidRDefault="007E7F4D" w:rsidP="00A8261C">
      <w:pPr>
        <w:pStyle w:val="MDPI38bullet"/>
      </w:pPr>
      <w:r>
        <w:rPr>
          <w:b/>
        </w:rPr>
        <w:t xml:space="preserve">User </w:t>
      </w:r>
      <w:r w:rsidR="007F324B">
        <w:rPr>
          <w:b/>
        </w:rPr>
        <w:t>p</w:t>
      </w:r>
      <w:r w:rsidR="00B4011C" w:rsidRPr="00B4011C">
        <w:rPr>
          <w:b/>
        </w:rPr>
        <w:t>anel:</w:t>
      </w:r>
      <w:r w:rsidR="001B1AE7">
        <w:t xml:space="preserve"> </w:t>
      </w:r>
      <w:r w:rsidR="00B4011C">
        <w:t xml:space="preserve">Panel showing the list of </w:t>
      </w:r>
      <w:r>
        <w:t>users</w:t>
      </w:r>
      <w:r w:rsidR="00B4011C">
        <w:t xml:space="preserve"> associated with the nutritionist, showing the main data of the people monitored, and the options to add, display, edit and eliminate such users</w:t>
      </w:r>
      <w:r w:rsidR="008E38AE">
        <w:t>.</w:t>
      </w:r>
      <w:r w:rsidR="00530B03">
        <w:t xml:space="preserve"> </w:t>
      </w:r>
    </w:p>
    <w:p w14:paraId="178DB4D1" w14:textId="7285940E" w:rsidR="003D029E" w:rsidRDefault="007E7F4D" w:rsidP="008E38AE">
      <w:pPr>
        <w:pStyle w:val="MDPI38bullet"/>
      </w:pPr>
      <w:r w:rsidRPr="00A8261C">
        <w:rPr>
          <w:b/>
        </w:rPr>
        <w:t xml:space="preserve">User's </w:t>
      </w:r>
      <w:r w:rsidR="00B4011C" w:rsidRPr="00A8261C">
        <w:rPr>
          <w:b/>
        </w:rPr>
        <w:t>personal calendar:</w:t>
      </w:r>
      <w:r w:rsidR="001B1AE7">
        <w:t xml:space="preserve"> </w:t>
      </w:r>
      <w:r w:rsidR="00B4011C" w:rsidRPr="00B4011C">
        <w:t xml:space="preserve">Calendar where the </w:t>
      </w:r>
      <w:r>
        <w:t>supervised users'</w:t>
      </w:r>
      <w:r w:rsidRPr="00B4011C">
        <w:t xml:space="preserve"> </w:t>
      </w:r>
      <w:r w:rsidR="00B4011C" w:rsidRPr="00B4011C">
        <w:t xml:space="preserve">food records and </w:t>
      </w:r>
      <w:r w:rsidR="00B4011C">
        <w:t>goals</w:t>
      </w:r>
      <w:r w:rsidR="00B4011C" w:rsidRPr="00B4011C">
        <w:t xml:space="preserve"> are displayed</w:t>
      </w:r>
      <w:r>
        <w:t xml:space="preserve"> (Figure </w:t>
      </w:r>
      <w:r w:rsidRPr="00A8261C">
        <w:rPr>
          <w:color w:val="0000FF"/>
        </w:rPr>
        <w:t>4</w:t>
      </w:r>
      <w:r>
        <w:t>). The nutritionist will be</w:t>
      </w:r>
      <w:r w:rsidR="00B4011C" w:rsidRPr="00B4011C">
        <w:t xml:space="preserve"> able to interact with clicks, eliminating or adding new ones to the desired date. </w:t>
      </w:r>
      <w:r w:rsidR="007C3D13" w:rsidRPr="007C3D13">
        <w:t>This calendar is the main tool of communication with the supervised users, with it the nutritionists can observe the daily progress, breaking down the intakes in</w:t>
      </w:r>
      <w:r>
        <w:t>to</w:t>
      </w:r>
      <w:r w:rsidR="007C3D13" w:rsidRPr="007C3D13">
        <w:t xml:space="preserve"> the different hours of the day and observing a summary of its nutritional composition. </w:t>
      </w:r>
      <w:r>
        <w:t>The nutritionist</w:t>
      </w:r>
      <w:r w:rsidRPr="007C3D13">
        <w:t xml:space="preserve"> </w:t>
      </w:r>
      <w:r w:rsidR="007C3D13" w:rsidRPr="007C3D13">
        <w:t xml:space="preserve">can interact with the calendar by clicking on the different days, establishing new records or goals that will be visible to users from the mobile application. </w:t>
      </w:r>
      <w:r>
        <w:t>It is also possible to</w:t>
      </w:r>
      <w:r w:rsidR="007C3D13" w:rsidRPr="007C3D13">
        <w:t xml:space="preserve"> interact with the goals or records already inserted to </w:t>
      </w:r>
      <w:r>
        <w:t>obtain more details</w:t>
      </w:r>
      <w:r w:rsidR="007C3D13" w:rsidRPr="007C3D13">
        <w:t xml:space="preserve"> or to remove them from the patient's calendar.</w:t>
      </w:r>
      <w:r w:rsidR="003D029E">
        <w:t xml:space="preserve"> </w:t>
      </w:r>
      <w:r w:rsidR="003D029E" w:rsidRPr="003D029E">
        <w:t xml:space="preserve">Nutritional goals are diet mechanisms where nutritionists associate a target food to eat, a certain amount and a deadline to achieve that goal. The goals are updating their progress according to the food records of the monitored user. </w:t>
      </w:r>
      <w:r>
        <w:t>It is possible to</w:t>
      </w:r>
      <w:r w:rsidR="003D029E" w:rsidRPr="003D029E">
        <w:t xml:space="preserve"> enter daily goals or goals </w:t>
      </w:r>
      <w:r>
        <w:t xml:space="preserve">with a certain </w:t>
      </w:r>
      <w:r w:rsidR="003D029E" w:rsidRPr="003D029E">
        <w:t xml:space="preserve">duration. With this mechanism, nutritionists can create specific diets by setting a specific time for each food of the goal, for example, establishing a food goal of </w:t>
      </w:r>
      <w:r>
        <w:t>drinking</w:t>
      </w:r>
      <w:r w:rsidRPr="003D029E">
        <w:t xml:space="preserve"> </w:t>
      </w:r>
      <w:r w:rsidR="003D029E" w:rsidRPr="003D029E">
        <w:t xml:space="preserve">a glass of milk at breakfast and establishing the specific day for that goal, continuing with another food for </w:t>
      </w:r>
      <w:r>
        <w:t>l</w:t>
      </w:r>
      <w:r w:rsidR="003D029E" w:rsidRPr="003D029E">
        <w:t>unch</w:t>
      </w:r>
      <w:r>
        <w:t>,</w:t>
      </w:r>
      <w:r w:rsidR="003D029E" w:rsidRPr="003D029E">
        <w:t xml:space="preserve"> etc.</w:t>
      </w:r>
    </w:p>
    <w:p w14:paraId="5C0EBD08" w14:textId="1EE87CDC" w:rsidR="00B4011C" w:rsidRDefault="00B4011C" w:rsidP="00A8261C">
      <w:pPr>
        <w:pStyle w:val="MDPI38bullet"/>
        <w:numPr>
          <w:ilvl w:val="0"/>
          <w:numId w:val="0"/>
        </w:numPr>
        <w:ind w:left="1200"/>
      </w:pPr>
    </w:p>
    <w:p w14:paraId="128B8084" w14:textId="77777777" w:rsidR="00734103" w:rsidRDefault="00734103" w:rsidP="008E38AE">
      <w:pPr>
        <w:pStyle w:val="MDPI38bullet"/>
        <w:numPr>
          <w:ilvl w:val="0"/>
          <w:numId w:val="0"/>
        </w:numPr>
        <w:ind w:left="1200"/>
      </w:pPr>
      <w:r>
        <w:rPr>
          <w:noProof/>
          <w:lang w:val="es-ES_tradnl" w:eastAsia="es-ES_tradnl" w:bidi="ar-SA"/>
        </w:rPr>
        <w:drawing>
          <wp:inline distT="0" distB="0" distL="0" distR="0" wp14:anchorId="406D5B16" wp14:editId="3E4C2A31">
            <wp:extent cx="5400040" cy="2644775"/>
            <wp:effectExtent l="0" t="0" r="0" b="3175"/>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644775"/>
                    </a:xfrm>
                    <a:prstGeom prst="rect">
                      <a:avLst/>
                    </a:prstGeom>
                  </pic:spPr>
                </pic:pic>
              </a:graphicData>
            </a:graphic>
          </wp:inline>
        </w:drawing>
      </w:r>
    </w:p>
    <w:p w14:paraId="0CCDF0F1" w14:textId="787CA5B6" w:rsidR="00734103" w:rsidRDefault="00734103" w:rsidP="008E38AE">
      <w:pPr>
        <w:pStyle w:val="MDPI38bullet"/>
        <w:numPr>
          <w:ilvl w:val="0"/>
          <w:numId w:val="0"/>
        </w:numPr>
        <w:ind w:left="1200"/>
        <w:jc w:val="center"/>
      </w:pPr>
      <w:r w:rsidRPr="00124D4E">
        <w:rPr>
          <w:b/>
        </w:rPr>
        <w:lastRenderedPageBreak/>
        <w:t xml:space="preserve">Figure </w:t>
      </w:r>
      <w:r w:rsidR="00650C7C">
        <w:rPr>
          <w:b/>
        </w:rPr>
        <w:t>4</w:t>
      </w:r>
      <w:r w:rsidRPr="00124D4E">
        <w:rPr>
          <w:b/>
        </w:rPr>
        <w:t>.</w:t>
      </w:r>
      <w:r>
        <w:t xml:space="preserve"> </w:t>
      </w:r>
      <w:r w:rsidR="007E7F4D">
        <w:t>User</w:t>
      </w:r>
      <w:r w:rsidR="007E7F4D" w:rsidRPr="00CE29CB">
        <w:t xml:space="preserve">'s </w:t>
      </w:r>
      <w:r w:rsidRPr="00CE29CB">
        <w:t>personal calendar.</w:t>
      </w:r>
    </w:p>
    <w:p w14:paraId="60EE3F09" w14:textId="77777777" w:rsidR="008E38AE" w:rsidRDefault="008E38AE" w:rsidP="008E38AE">
      <w:pPr>
        <w:pStyle w:val="MDPI38bullet"/>
        <w:numPr>
          <w:ilvl w:val="0"/>
          <w:numId w:val="0"/>
        </w:numPr>
        <w:ind w:left="1200"/>
        <w:jc w:val="center"/>
      </w:pPr>
    </w:p>
    <w:p w14:paraId="4106E05D" w14:textId="49456E05" w:rsidR="00734103" w:rsidRDefault="007E7F4D" w:rsidP="008E38AE">
      <w:pPr>
        <w:pStyle w:val="MDPI38bullet"/>
      </w:pPr>
      <w:r>
        <w:rPr>
          <w:b/>
        </w:rPr>
        <w:t>User</w:t>
      </w:r>
      <w:r w:rsidR="00790444" w:rsidRPr="00790444">
        <w:rPr>
          <w:b/>
        </w:rPr>
        <w:t xml:space="preserve"> </w:t>
      </w:r>
      <w:r w:rsidR="00A14569">
        <w:rPr>
          <w:b/>
        </w:rPr>
        <w:t>s</w:t>
      </w:r>
      <w:r w:rsidR="00790444" w:rsidRPr="00790444">
        <w:rPr>
          <w:b/>
        </w:rPr>
        <w:t>tatistics:</w:t>
      </w:r>
      <w:r w:rsidR="001B1AE7">
        <w:t xml:space="preserve"> </w:t>
      </w:r>
      <w:r w:rsidR="00790444">
        <w:t xml:space="preserve">Section where to generate a statistical report of the </w:t>
      </w:r>
      <w:r>
        <w:t xml:space="preserve">supervised user </w:t>
      </w:r>
      <w:r w:rsidR="00790444">
        <w:t xml:space="preserve">from the records recorded in the selected month, comparing these results with a table of </w:t>
      </w:r>
      <w:r w:rsidR="00DC6769">
        <w:t>RDA</w:t>
      </w:r>
      <w:r w:rsidR="00790444">
        <w:t xml:space="preserve"> (daily recommended </w:t>
      </w:r>
      <w:r w:rsidR="00DC6769">
        <w:t>allowance</w:t>
      </w:r>
      <w:r w:rsidR="00790444">
        <w:t>) registered by that nutritionist and previously selected and where to observe a weekly summary disaggregated in timetables for the main macronutrients</w:t>
      </w:r>
      <w:r w:rsidR="00942256">
        <w:t>.</w:t>
      </w:r>
    </w:p>
    <w:p w14:paraId="7E0196D3" w14:textId="2AF68972" w:rsidR="00790444" w:rsidRDefault="007E7F4D" w:rsidP="008E38AE">
      <w:pPr>
        <w:pStyle w:val="MDPI38bullet"/>
      </w:pPr>
      <w:r>
        <w:rPr>
          <w:b/>
        </w:rPr>
        <w:t>Nutritionist’s</w:t>
      </w:r>
      <w:r w:rsidR="007F324B">
        <w:rPr>
          <w:b/>
        </w:rPr>
        <w:t xml:space="preserve"> panel</w:t>
      </w:r>
      <w:r w:rsidR="00790444" w:rsidRPr="00B4011C">
        <w:rPr>
          <w:b/>
        </w:rPr>
        <w:t>:</w:t>
      </w:r>
      <w:r w:rsidR="001B1AE7">
        <w:t xml:space="preserve"> </w:t>
      </w:r>
      <w:r w:rsidR="0023660D">
        <w:t>This is the management panel for the system administrator to add, edi</w:t>
      </w:r>
      <w:r w:rsidR="00A8562E">
        <w:t>t</w:t>
      </w:r>
      <w:r w:rsidR="0023660D">
        <w:t xml:space="preserve"> or remove nutritionist users.</w:t>
      </w:r>
    </w:p>
    <w:p w14:paraId="3D64C71C" w14:textId="7B75C49E" w:rsidR="001B1AE7" w:rsidRDefault="0023660D" w:rsidP="008E38AE">
      <w:pPr>
        <w:pStyle w:val="MDPI38bullet"/>
      </w:pPr>
      <w:r w:rsidRPr="00A8261C">
        <w:rPr>
          <w:b/>
        </w:rPr>
        <w:t xml:space="preserve">Food </w:t>
      </w:r>
      <w:r w:rsidR="00FD6FB8" w:rsidRPr="00A8261C">
        <w:rPr>
          <w:b/>
        </w:rPr>
        <w:t>management</w:t>
      </w:r>
      <w:r w:rsidR="007F324B" w:rsidRPr="00A8261C">
        <w:rPr>
          <w:b/>
        </w:rPr>
        <w:t>:</w:t>
      </w:r>
      <w:r w:rsidR="001B1AE7">
        <w:t xml:space="preserve"> </w:t>
      </w:r>
      <w:r w:rsidR="007F324B">
        <w:t xml:space="preserve">Panel that allows the creation, modification and elimination of new foods in the system. Such foods will be used by the mobile application and the patient's personal calendar for the incorporation of new food records or goals. It should be noted that this section indicates the elements necessary for food registration; that is, the photographs to be used in the mobile application, their correspondence in portions, and all the nutritional information of the food. The quantity selection system developed is based on choosing quantities from photographs that visually represent the portion size, and transparently each photograph would correspond to a size. For example: If we drink skimmed cow's milk, we can take a small cup, a medium cup or a bowl of large milk, where each container corresponds to a different portion. For </w:t>
      </w:r>
      <w:r w:rsidR="008A24C3">
        <w:t>example,</w:t>
      </w:r>
      <w:r w:rsidR="007F324B">
        <w:t xml:space="preserve"> a small cup a portion of 100g, to the glass a portion of 200g and to the bowl one of 350g translating this to: cup = 1.0, cup = 2.0 and bowl = 3.5; since multiplying these portions by their correspondence would yield the equivalent of 100g, 200g and 350g. That is why one of the indispensable requirements is to correctly choose the equivalent photographs for the portions</w:t>
      </w:r>
      <w:r w:rsidR="00481B16">
        <w:t>.</w:t>
      </w:r>
    </w:p>
    <w:p w14:paraId="5F854C08" w14:textId="1E24C0D1" w:rsidR="00DB7DE9" w:rsidRDefault="008A24C3" w:rsidP="008E38AE">
      <w:pPr>
        <w:pStyle w:val="MDPI38bullet"/>
      </w:pPr>
      <w:r w:rsidRPr="008A24C3">
        <w:rPr>
          <w:b/>
        </w:rPr>
        <w:t>Management of daily</w:t>
      </w:r>
      <w:r w:rsidR="0023660D">
        <w:rPr>
          <w:b/>
        </w:rPr>
        <w:t>-</w:t>
      </w:r>
      <w:r w:rsidRPr="008A24C3">
        <w:rPr>
          <w:b/>
        </w:rPr>
        <w:t>recommended allowance (RDA) tables:</w:t>
      </w:r>
      <w:r w:rsidR="001B1AE7">
        <w:t xml:space="preserve"> </w:t>
      </w:r>
      <w:r w:rsidRPr="008A24C3">
        <w:t xml:space="preserve">Panel </w:t>
      </w:r>
      <w:r w:rsidR="0023660D">
        <w:t xml:space="preserve">for the </w:t>
      </w:r>
      <w:r w:rsidRPr="008A24C3">
        <w:t>creation, modification and elimination of tables of information to make the statistical comparisons of the people monitored and to generate the reports already described above</w:t>
      </w:r>
      <w:r w:rsidR="00481B16">
        <w:t>.</w:t>
      </w:r>
    </w:p>
    <w:p w14:paraId="067A9177" w14:textId="598703A3" w:rsidR="005E5D4A" w:rsidRPr="00A8562E" w:rsidRDefault="0017272B" w:rsidP="00764FFB">
      <w:pPr>
        <w:pStyle w:val="MDPI22heading2"/>
        <w:rPr>
          <w:b/>
          <w:i w:val="0"/>
          <w:noProof w:val="0"/>
        </w:rPr>
      </w:pPr>
      <w:r>
        <w:rPr>
          <w:b/>
          <w:i w:val="0"/>
          <w:noProof w:val="0"/>
        </w:rPr>
        <w:t>5</w:t>
      </w:r>
      <w:r w:rsidR="00764FFB" w:rsidRPr="00A8562E">
        <w:rPr>
          <w:b/>
          <w:i w:val="0"/>
          <w:noProof w:val="0"/>
        </w:rPr>
        <w:t>.</w:t>
      </w:r>
      <w:r w:rsidR="00713287" w:rsidRPr="00A8562E">
        <w:rPr>
          <w:b/>
          <w:i w:val="0"/>
          <w:noProof w:val="0"/>
        </w:rPr>
        <w:t>2.</w:t>
      </w:r>
      <w:r w:rsidR="00764FFB" w:rsidRPr="00A8562E">
        <w:rPr>
          <w:b/>
          <w:i w:val="0"/>
          <w:noProof w:val="0"/>
        </w:rPr>
        <w:t xml:space="preserve"> Mobile</w:t>
      </w:r>
      <w:r w:rsidR="00481B16" w:rsidRPr="00A8562E">
        <w:rPr>
          <w:b/>
          <w:i w:val="0"/>
          <w:noProof w:val="0"/>
        </w:rPr>
        <w:t xml:space="preserve"> </w:t>
      </w:r>
      <w:r>
        <w:rPr>
          <w:b/>
          <w:i w:val="0"/>
          <w:noProof w:val="0"/>
        </w:rPr>
        <w:t>subsystem</w:t>
      </w:r>
      <w:r w:rsidRPr="00A8562E">
        <w:rPr>
          <w:b/>
          <w:i w:val="0"/>
          <w:noProof w:val="0"/>
        </w:rPr>
        <w:t xml:space="preserve"> </w:t>
      </w:r>
    </w:p>
    <w:p w14:paraId="1A824800" w14:textId="6C4810B3" w:rsidR="00764FFB" w:rsidRDefault="009F25B1" w:rsidP="00764FFB">
      <w:pPr>
        <w:pStyle w:val="MDPI31text"/>
      </w:pPr>
      <w:r w:rsidRPr="009F25B1">
        <w:t>The main tool of monitored users is an Android based mobile application, which monitor</w:t>
      </w:r>
      <w:r w:rsidR="0023660D">
        <w:t>s</w:t>
      </w:r>
      <w:r w:rsidRPr="009F25B1">
        <w:t xml:space="preserve"> their eating habits, noting the food intake throughout the day, introducing a new record in their mobile application, and synchronizing </w:t>
      </w:r>
      <w:r w:rsidR="0023660D">
        <w:t xml:space="preserve">in a </w:t>
      </w:r>
      <w:r w:rsidRPr="009F25B1">
        <w:t>transparent way the data, so that almost in real time, the supervisors can keep track of the user.</w:t>
      </w:r>
      <w:r>
        <w:t xml:space="preserve"> </w:t>
      </w:r>
      <w:r w:rsidRPr="009F25B1">
        <w:t xml:space="preserve">Through a simple </w:t>
      </w:r>
      <w:r w:rsidR="006871F3" w:rsidRPr="009F25B1">
        <w:t>interface</w:t>
      </w:r>
      <w:r w:rsidRPr="009F25B1">
        <w:t xml:space="preserve">, users </w:t>
      </w:r>
      <w:r w:rsidR="0023660D">
        <w:t xml:space="preserve">can </w:t>
      </w:r>
      <w:r w:rsidRPr="009F25B1">
        <w:t>record</w:t>
      </w:r>
      <w:r w:rsidR="0023660D">
        <w:t xml:space="preserve"> the</w:t>
      </w:r>
      <w:r w:rsidRPr="009F25B1">
        <w:t xml:space="preserve"> food ingested using a simple form where with three steps they select the schedule of intake, food and quantity taken. For this, we have implemented a quantity selection system of images that show representations of different portions for the same food, for example; annotating a specific beverage, displaying images with different sizes, making the user choose the photograph that most resembles the portion ingested.</w:t>
      </w:r>
      <w:r w:rsidR="004F0449" w:rsidRPr="004F0449">
        <w:t xml:space="preserve"> This system module has the following functionalities:</w:t>
      </w:r>
    </w:p>
    <w:p w14:paraId="146EBA73" w14:textId="77777777" w:rsidR="005838B1" w:rsidRDefault="005838B1" w:rsidP="00764FFB">
      <w:pPr>
        <w:pStyle w:val="MDPI31text"/>
      </w:pPr>
    </w:p>
    <w:p w14:paraId="0C10A2D8" w14:textId="6BBB05CC" w:rsidR="00D1485B" w:rsidRDefault="004F0449" w:rsidP="00C9136F">
      <w:pPr>
        <w:pStyle w:val="MDPI38bullet"/>
      </w:pPr>
      <w:r w:rsidRPr="004F0449">
        <w:rPr>
          <w:b/>
        </w:rPr>
        <w:t>Secure authentication:</w:t>
      </w:r>
      <w:r w:rsidR="001B1AE7">
        <w:t xml:space="preserve"> </w:t>
      </w:r>
      <w:r w:rsidRPr="004F0449">
        <w:t>Authentication protected by a generated token that only allows the connection to be opened from a point, thus making it unreachable.</w:t>
      </w:r>
    </w:p>
    <w:p w14:paraId="4B7740CC" w14:textId="3AF98C52" w:rsidR="004F0449" w:rsidRDefault="004F0449" w:rsidP="00C9136F">
      <w:pPr>
        <w:pStyle w:val="MDPI38bullet"/>
      </w:pPr>
      <w:r w:rsidRPr="004F0449">
        <w:rPr>
          <w:b/>
        </w:rPr>
        <w:t>Welcome screen and display of objectives:</w:t>
      </w:r>
      <w:r w:rsidR="001B1AE7">
        <w:t xml:space="preserve"> </w:t>
      </w:r>
      <w:r w:rsidRPr="004F0449">
        <w:t>An initial screen that welcomes greeting depending on the schedule. At the same time, it shows more interesting information, such as today's pending goals</w:t>
      </w:r>
      <w:r w:rsidR="003D029E">
        <w:t xml:space="preserve"> (diet plan system)</w:t>
      </w:r>
      <w:r w:rsidRPr="004F0449">
        <w:t>, indicating that it should be taken and which portion size.</w:t>
      </w:r>
      <w:r w:rsidR="00B02D62" w:rsidRPr="00B02D62">
        <w:t xml:space="preserve"> This screen also shows the main buttons of the application, the simplification of actions to return to the home panel, add a new record, or view the annotated records. </w:t>
      </w:r>
      <w:r w:rsidR="004D7D67" w:rsidRPr="004D7D67">
        <w:t>Attending the usability needs of the elderly, the interface has been simplified enough to show only the most essential elements. The "</w:t>
      </w:r>
      <w:r w:rsidR="004D7D67" w:rsidRPr="004D7D67">
        <w:rPr>
          <w:i/>
        </w:rPr>
        <w:t>Objetivos</w:t>
      </w:r>
      <w:r w:rsidR="004D7D67" w:rsidRPr="004D7D67">
        <w:t>:" panel shows the user's daily goals that have not been exceeded.</w:t>
      </w:r>
      <w:r w:rsidR="004D7D67" w:rsidRPr="004D7D67" w:rsidDel="004D7D67">
        <w:t xml:space="preserve"> </w:t>
      </w:r>
      <w:r w:rsidR="002A6CEE">
        <w:t xml:space="preserve">(Figure </w:t>
      </w:r>
      <w:r w:rsidR="00650C7C">
        <w:rPr>
          <w:color w:val="0000FF"/>
        </w:rPr>
        <w:t>5</w:t>
      </w:r>
      <w:r w:rsidR="002A6CEE">
        <w:t>)</w:t>
      </w:r>
      <w:r w:rsidR="002A6CEE" w:rsidRPr="008A24C3">
        <w:t>.</w:t>
      </w:r>
    </w:p>
    <w:p w14:paraId="38FDC13B" w14:textId="0DFC89F7" w:rsidR="00D03D07" w:rsidRDefault="00D03D07" w:rsidP="00942256">
      <w:pPr>
        <w:pStyle w:val="MDPI31text"/>
        <w:ind w:firstLine="0"/>
      </w:pPr>
    </w:p>
    <w:p w14:paraId="79EAB638" w14:textId="676E424F" w:rsidR="00D03D07" w:rsidRDefault="00D03D07" w:rsidP="0029171C">
      <w:pPr>
        <w:keepNext/>
        <w:jc w:val="center"/>
      </w:pPr>
      <w:r>
        <w:rPr>
          <w:noProof/>
          <w:lang w:val="es-ES_tradnl" w:eastAsia="es-ES_tradnl"/>
        </w:rPr>
        <w:lastRenderedPageBreak/>
        <w:drawing>
          <wp:inline distT="0" distB="0" distL="0" distR="0" wp14:anchorId="29DA99E4" wp14:editId="424E9087">
            <wp:extent cx="1971460" cy="3246634"/>
            <wp:effectExtent l="0" t="0" r="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86123" cy="3270781"/>
                    </a:xfrm>
                    <a:prstGeom prst="rect">
                      <a:avLst/>
                    </a:prstGeom>
                  </pic:spPr>
                </pic:pic>
              </a:graphicData>
            </a:graphic>
          </wp:inline>
        </w:drawing>
      </w:r>
      <w:r w:rsidR="0029171C">
        <w:t xml:space="preserve">          </w:t>
      </w:r>
    </w:p>
    <w:p w14:paraId="529921BD" w14:textId="4E06BBCE" w:rsidR="00D03D07" w:rsidRDefault="0029171C" w:rsidP="00BC2238">
      <w:pPr>
        <w:pStyle w:val="MDPI51figurecaption"/>
        <w:ind w:left="0" w:right="55"/>
        <w:jc w:val="center"/>
      </w:pPr>
      <w:r w:rsidRPr="0029171C">
        <w:rPr>
          <w:b/>
        </w:rPr>
        <w:t xml:space="preserve">Figure </w:t>
      </w:r>
      <w:r w:rsidR="00650C7C">
        <w:rPr>
          <w:b/>
        </w:rPr>
        <w:t>5</w:t>
      </w:r>
      <w:r w:rsidRPr="0029171C">
        <w:rPr>
          <w:b/>
        </w:rPr>
        <w:t>.</w:t>
      </w:r>
      <w:r>
        <w:t xml:space="preserve"> </w:t>
      </w:r>
      <w:r w:rsidRPr="002E4A9C">
        <w:t>Welcome screen and display of outstanding goals.</w:t>
      </w:r>
    </w:p>
    <w:p w14:paraId="1C34E52D" w14:textId="7567C492" w:rsidR="004F0449" w:rsidRDefault="00B02D62" w:rsidP="00C9136F">
      <w:pPr>
        <w:pStyle w:val="MDPI38bullet"/>
      </w:pPr>
      <w:r>
        <w:rPr>
          <w:b/>
        </w:rPr>
        <w:t>Records system:</w:t>
      </w:r>
      <w:r w:rsidR="001B1AE7">
        <w:t xml:space="preserve"> </w:t>
      </w:r>
      <w:r w:rsidRPr="00B02D62">
        <w:t xml:space="preserve">Food selection screen </w:t>
      </w:r>
      <w:r w:rsidR="0023660D">
        <w:t xml:space="preserve">that suggests foods </w:t>
      </w:r>
      <w:r w:rsidRPr="00B02D62">
        <w:t>obtained from the local database of the application</w:t>
      </w:r>
      <w:r w:rsidR="00D46F18">
        <w:t xml:space="preserve"> (Figure </w:t>
      </w:r>
      <w:r w:rsidR="00D46F18">
        <w:rPr>
          <w:color w:val="0000FF"/>
        </w:rPr>
        <w:t>6 (b)</w:t>
      </w:r>
      <w:r w:rsidR="00D46F18">
        <w:t>)</w:t>
      </w:r>
      <w:r w:rsidR="0023660D">
        <w:t>. Then, a</w:t>
      </w:r>
      <w:r w:rsidRPr="00B02D62">
        <w:t xml:space="preserve"> quantity selection screen </w:t>
      </w:r>
      <w:r w:rsidR="00D46F18">
        <w:t xml:space="preserve">(Figure </w:t>
      </w:r>
      <w:r w:rsidR="00D46F18">
        <w:rPr>
          <w:color w:val="0000FF"/>
        </w:rPr>
        <w:t>6 (c)</w:t>
      </w:r>
      <w:r w:rsidR="00D46F18">
        <w:t xml:space="preserve">) </w:t>
      </w:r>
      <w:r w:rsidR="0023660D">
        <w:t xml:space="preserve">is showed </w:t>
      </w:r>
      <w:r w:rsidRPr="00B02D62">
        <w:t>u</w:t>
      </w:r>
      <w:r w:rsidR="002A6CEE">
        <w:t xml:space="preserve">sing the method described above (Figure </w:t>
      </w:r>
      <w:r w:rsidR="00650C7C">
        <w:rPr>
          <w:color w:val="0000FF"/>
        </w:rPr>
        <w:t xml:space="preserve">6 </w:t>
      </w:r>
      <w:r w:rsidR="00942256" w:rsidRPr="00942256">
        <w:rPr>
          <w:color w:val="auto"/>
        </w:rPr>
        <w:t xml:space="preserve">and </w:t>
      </w:r>
      <w:r w:rsidR="00650C7C">
        <w:rPr>
          <w:color w:val="0000FF"/>
        </w:rPr>
        <w:t>7</w:t>
      </w:r>
      <w:r w:rsidR="002A6CEE">
        <w:t>)</w:t>
      </w:r>
      <w:r w:rsidR="002A6CEE" w:rsidRPr="008A24C3">
        <w:t>.</w:t>
      </w:r>
    </w:p>
    <w:p w14:paraId="3448A260" w14:textId="77777777" w:rsidR="00967209" w:rsidRDefault="00967209" w:rsidP="004F0449">
      <w:pPr>
        <w:pStyle w:val="MDPI31text"/>
        <w:ind w:firstLine="0"/>
      </w:pPr>
    </w:p>
    <w:p w14:paraId="618A0B19" w14:textId="130B6698" w:rsidR="00BC2238" w:rsidRDefault="00BC2238" w:rsidP="00BC2238">
      <w:pPr>
        <w:pStyle w:val="MDPI31text"/>
        <w:keepNext/>
        <w:ind w:firstLine="0"/>
        <w:jc w:val="center"/>
      </w:pPr>
      <w:r>
        <w:rPr>
          <w:noProof/>
          <w:lang w:val="es-ES_tradnl" w:eastAsia="es-ES_tradnl" w:bidi="ar-SA"/>
        </w:rPr>
        <w:drawing>
          <wp:inline distT="0" distB="0" distL="0" distR="0" wp14:anchorId="61C797A2" wp14:editId="638C6212">
            <wp:extent cx="1793454" cy="2971800"/>
            <wp:effectExtent l="0" t="0" r="0" b="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3454" cy="2971800"/>
                    </a:xfrm>
                    <a:prstGeom prst="rect">
                      <a:avLst/>
                    </a:prstGeom>
                  </pic:spPr>
                </pic:pic>
              </a:graphicData>
            </a:graphic>
          </wp:inline>
        </w:drawing>
      </w:r>
      <w:r w:rsidR="00481B16">
        <w:t xml:space="preserve"> </w:t>
      </w:r>
      <w:r w:rsidR="00481B16">
        <w:rPr>
          <w:noProof/>
          <w:lang w:val="es-ES_tradnl" w:eastAsia="es-ES_tradnl" w:bidi="ar-SA"/>
        </w:rPr>
        <w:drawing>
          <wp:inline distT="0" distB="0" distL="0" distR="0" wp14:anchorId="2FACDBB9" wp14:editId="71BB89A8">
            <wp:extent cx="1793973" cy="29813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3973" cy="2981325"/>
                    </a:xfrm>
                    <a:prstGeom prst="rect">
                      <a:avLst/>
                    </a:prstGeom>
                  </pic:spPr>
                </pic:pic>
              </a:graphicData>
            </a:graphic>
          </wp:inline>
        </w:drawing>
      </w:r>
      <w:r w:rsidR="00481B16">
        <w:t xml:space="preserve"> </w:t>
      </w:r>
      <w:r w:rsidR="00481B16">
        <w:rPr>
          <w:noProof/>
          <w:lang w:val="es-ES_tradnl" w:eastAsia="es-ES_tradnl" w:bidi="ar-SA"/>
        </w:rPr>
        <w:drawing>
          <wp:inline distT="0" distB="0" distL="0" distR="0" wp14:anchorId="12016AFA" wp14:editId="06524634">
            <wp:extent cx="1814605" cy="2985937"/>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14605" cy="2985937"/>
                    </a:xfrm>
                    <a:prstGeom prst="rect">
                      <a:avLst/>
                    </a:prstGeom>
                  </pic:spPr>
                </pic:pic>
              </a:graphicData>
            </a:graphic>
          </wp:inline>
        </w:drawing>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2835"/>
        <w:gridCol w:w="2977"/>
      </w:tblGrid>
      <w:tr w:rsidR="00481B16" w14:paraId="6D06A0B3" w14:textId="05562CDF" w:rsidTr="00481B16">
        <w:trPr>
          <w:trHeight w:val="85"/>
        </w:trPr>
        <w:tc>
          <w:tcPr>
            <w:tcW w:w="2977" w:type="dxa"/>
            <w:vAlign w:val="center"/>
          </w:tcPr>
          <w:p w14:paraId="476BFBF6" w14:textId="77777777" w:rsidR="00481B16" w:rsidRPr="0029171C" w:rsidRDefault="00481B16" w:rsidP="00481B16">
            <w:pPr>
              <w:pStyle w:val="MDPI52figure"/>
              <w:adjustRightInd w:val="0"/>
              <w:snapToGrid w:val="0"/>
              <w:rPr>
                <w:b/>
                <w:sz w:val="20"/>
              </w:rPr>
            </w:pPr>
            <w:r w:rsidRPr="0029171C">
              <w:rPr>
                <w:sz w:val="20"/>
              </w:rPr>
              <w:t>(</w:t>
            </w:r>
            <w:r w:rsidRPr="0029171C">
              <w:rPr>
                <w:b/>
                <w:sz w:val="20"/>
              </w:rPr>
              <w:t>a</w:t>
            </w:r>
            <w:r w:rsidRPr="0029171C">
              <w:rPr>
                <w:sz w:val="20"/>
              </w:rPr>
              <w:t>)</w:t>
            </w:r>
          </w:p>
        </w:tc>
        <w:tc>
          <w:tcPr>
            <w:tcW w:w="2835" w:type="dxa"/>
            <w:vAlign w:val="center"/>
          </w:tcPr>
          <w:p w14:paraId="14ADDD11" w14:textId="77777777" w:rsidR="00481B16" w:rsidRPr="0029171C" w:rsidRDefault="00481B16" w:rsidP="00704CCE">
            <w:pPr>
              <w:pStyle w:val="MDPI52figure"/>
              <w:adjustRightInd w:val="0"/>
              <w:snapToGrid w:val="0"/>
              <w:rPr>
                <w:b/>
                <w:sz w:val="20"/>
              </w:rPr>
            </w:pPr>
            <w:r w:rsidRPr="0029171C">
              <w:rPr>
                <w:sz w:val="20"/>
              </w:rPr>
              <w:t>(</w:t>
            </w:r>
            <w:r w:rsidRPr="0029171C">
              <w:rPr>
                <w:b/>
                <w:sz w:val="20"/>
              </w:rPr>
              <w:t>b</w:t>
            </w:r>
            <w:r w:rsidRPr="0029171C">
              <w:rPr>
                <w:sz w:val="20"/>
              </w:rPr>
              <w:t>)</w:t>
            </w:r>
          </w:p>
        </w:tc>
        <w:tc>
          <w:tcPr>
            <w:tcW w:w="2977" w:type="dxa"/>
          </w:tcPr>
          <w:p w14:paraId="56041398" w14:textId="5C3BC948" w:rsidR="00481B16" w:rsidRPr="0029171C" w:rsidRDefault="00481B16" w:rsidP="00704CCE">
            <w:pPr>
              <w:pStyle w:val="MDPI52figure"/>
              <w:adjustRightInd w:val="0"/>
              <w:snapToGrid w:val="0"/>
              <w:rPr>
                <w:sz w:val="20"/>
              </w:rPr>
            </w:pPr>
            <w:r>
              <w:rPr>
                <w:sz w:val="20"/>
              </w:rPr>
              <w:t>(c)</w:t>
            </w:r>
          </w:p>
        </w:tc>
      </w:tr>
    </w:tbl>
    <w:p w14:paraId="376B9176" w14:textId="77777777" w:rsidR="00481B16" w:rsidRDefault="00481B16" w:rsidP="00BC2238">
      <w:pPr>
        <w:pStyle w:val="MDPI31text"/>
        <w:keepNext/>
        <w:ind w:firstLine="0"/>
        <w:jc w:val="center"/>
      </w:pPr>
    </w:p>
    <w:p w14:paraId="07D8B034" w14:textId="6A68CB81" w:rsidR="00967209" w:rsidRDefault="00BC2238" w:rsidP="00BC2238">
      <w:pPr>
        <w:pStyle w:val="MDPI51figurecaption"/>
        <w:ind w:left="0" w:right="55"/>
        <w:jc w:val="center"/>
      </w:pPr>
      <w:r w:rsidRPr="00BC2238">
        <w:rPr>
          <w:b/>
        </w:rPr>
        <w:t xml:space="preserve">Figure </w:t>
      </w:r>
      <w:r w:rsidR="00650C7C">
        <w:rPr>
          <w:b/>
        </w:rPr>
        <w:t>6</w:t>
      </w:r>
      <w:r w:rsidRPr="00BC2238">
        <w:rPr>
          <w:b/>
        </w:rPr>
        <w:t xml:space="preserve">. </w:t>
      </w:r>
      <w:r w:rsidRPr="009D2D79">
        <w:t>Drop down to register a meal.</w:t>
      </w:r>
    </w:p>
    <w:p w14:paraId="0046982E" w14:textId="77777777" w:rsidR="00E11B0B" w:rsidRDefault="00E11B0B" w:rsidP="00E11B0B">
      <w:pPr>
        <w:pStyle w:val="MDPI51figurecaption"/>
        <w:keepNext/>
        <w:ind w:left="0" w:right="55"/>
        <w:jc w:val="center"/>
      </w:pPr>
      <w:commentRangeStart w:id="12"/>
      <w:commentRangeStart w:id="13"/>
      <w:r>
        <w:rPr>
          <w:noProof/>
          <w:lang w:val="es-ES_tradnl" w:eastAsia="es-ES_tradnl" w:bidi="ar-SA"/>
        </w:rPr>
        <w:lastRenderedPageBreak/>
        <w:drawing>
          <wp:inline distT="0" distB="0" distL="0" distR="0" wp14:anchorId="47FE071B" wp14:editId="77636E3F">
            <wp:extent cx="2206817" cy="3626778"/>
            <wp:effectExtent l="0" t="0" r="3175"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14105" cy="3638755"/>
                    </a:xfrm>
                    <a:prstGeom prst="rect">
                      <a:avLst/>
                    </a:prstGeom>
                  </pic:spPr>
                </pic:pic>
              </a:graphicData>
            </a:graphic>
          </wp:inline>
        </w:drawing>
      </w:r>
      <w:commentRangeEnd w:id="12"/>
      <w:r w:rsidR="00A14569">
        <w:rPr>
          <w:rStyle w:val="Refdecomentario"/>
          <w:rFonts w:ascii="Times New Roman" w:hAnsi="Times New Roman"/>
          <w:lang w:bidi="ar-SA"/>
        </w:rPr>
        <w:commentReference w:id="12"/>
      </w:r>
      <w:commentRangeEnd w:id="13"/>
      <w:r w:rsidR="00114A38">
        <w:rPr>
          <w:rStyle w:val="Refdecomentario"/>
          <w:rFonts w:ascii="Times New Roman" w:hAnsi="Times New Roman"/>
          <w:lang w:bidi="ar-SA"/>
        </w:rPr>
        <w:commentReference w:id="13"/>
      </w:r>
    </w:p>
    <w:p w14:paraId="2F48D056" w14:textId="57B907F6" w:rsidR="00E11B0B" w:rsidRPr="00E11B0B" w:rsidRDefault="00E11B0B" w:rsidP="00E11B0B">
      <w:pPr>
        <w:pStyle w:val="MDPI51figurecaption"/>
        <w:ind w:left="0" w:right="55"/>
        <w:jc w:val="center"/>
      </w:pPr>
      <w:r w:rsidRPr="00E11B0B">
        <w:rPr>
          <w:b/>
        </w:rPr>
        <w:t xml:space="preserve">Figure </w:t>
      </w:r>
      <w:r w:rsidR="00650C7C">
        <w:rPr>
          <w:b/>
        </w:rPr>
        <w:t>7</w:t>
      </w:r>
      <w:r w:rsidRPr="00E11B0B">
        <w:rPr>
          <w:b/>
        </w:rPr>
        <w:t>.</w:t>
      </w:r>
      <w:r>
        <w:t xml:space="preserve"> </w:t>
      </w:r>
      <w:r w:rsidRPr="003C6961">
        <w:t>Record display panel.</w:t>
      </w:r>
    </w:p>
    <w:p w14:paraId="176D52DB" w14:textId="77777777" w:rsidR="00E11B0B" w:rsidRPr="00E11B0B" w:rsidRDefault="00E11B0B" w:rsidP="00E11B0B">
      <w:pPr>
        <w:rPr>
          <w:lang w:eastAsia="en-US"/>
        </w:rPr>
      </w:pPr>
    </w:p>
    <w:p w14:paraId="058F541E" w14:textId="69D89D28" w:rsidR="00B02D62" w:rsidRDefault="006B4AE5" w:rsidP="00C9136F">
      <w:pPr>
        <w:pStyle w:val="MDPI38bullet"/>
      </w:pPr>
      <w:r w:rsidRPr="006B4AE5">
        <w:rPr>
          <w:b/>
        </w:rPr>
        <w:t>Notification reminder system:</w:t>
      </w:r>
      <w:r w:rsidR="0023660D">
        <w:t xml:space="preserve"> When</w:t>
      </w:r>
      <w:r w:rsidR="009A6AA3" w:rsidRPr="009A6AA3">
        <w:t xml:space="preserve"> aging, people </w:t>
      </w:r>
      <w:r w:rsidR="0023660D">
        <w:t xml:space="preserve">gradually </w:t>
      </w:r>
      <w:r w:rsidR="009A6AA3" w:rsidRPr="009A6AA3">
        <w:t>lo</w:t>
      </w:r>
      <w:r w:rsidR="0023660D">
        <w:t>ose</w:t>
      </w:r>
      <w:r w:rsidR="009A6AA3" w:rsidRPr="009A6AA3">
        <w:t xml:space="preserve"> the feeling of thirst, so one of the most important functionalities of our solution is to </w:t>
      </w:r>
      <w:r w:rsidR="0023660D">
        <w:t>remind</w:t>
      </w:r>
      <w:r w:rsidR="0023660D" w:rsidRPr="009A6AA3">
        <w:t xml:space="preserve"> </w:t>
      </w:r>
      <w:r w:rsidR="009A6AA3" w:rsidRPr="009A6AA3">
        <w:t>users to consume liquids and meals in the necessary periods. Through the notification system of mobile devices, the application launches reminders to drink water on a regular basis, and from preset hours reminds the user if he has to write down a meal in the application</w:t>
      </w:r>
      <w:r w:rsidR="009A6AA3">
        <w:t xml:space="preserve"> </w:t>
      </w:r>
      <w:r w:rsidR="002A6CEE">
        <w:t xml:space="preserve">(Figure </w:t>
      </w:r>
      <w:r w:rsidR="0022695D">
        <w:rPr>
          <w:color w:val="0000FF"/>
        </w:rPr>
        <w:t>8</w:t>
      </w:r>
      <w:r w:rsidR="002A6CEE">
        <w:t>)</w:t>
      </w:r>
      <w:r w:rsidRPr="006B4AE5">
        <w:t>.</w:t>
      </w:r>
      <w:r w:rsidR="009A6AA3">
        <w:t xml:space="preserve"> </w:t>
      </w:r>
      <w:r w:rsidR="009A6AA3" w:rsidRPr="009A6AA3">
        <w:t>To do this, different services are used that execute inscriptions in the system of alarms of the operating system in the background, executing a service for each schedule of annotations.</w:t>
      </w:r>
    </w:p>
    <w:p w14:paraId="669AAFA1" w14:textId="77777777" w:rsidR="00E11B0B" w:rsidRDefault="00E11B0B" w:rsidP="004F0449">
      <w:pPr>
        <w:pStyle w:val="MDPI31text"/>
        <w:ind w:firstLine="0"/>
      </w:pPr>
    </w:p>
    <w:p w14:paraId="57509E2F" w14:textId="77777777" w:rsidR="00E11B0B" w:rsidRDefault="00E11B0B" w:rsidP="00E11B0B">
      <w:pPr>
        <w:pStyle w:val="MDPI31text"/>
        <w:keepNext/>
        <w:ind w:firstLine="0"/>
        <w:jc w:val="center"/>
      </w:pPr>
      <w:r>
        <w:rPr>
          <w:noProof/>
          <w:lang w:val="es-ES_tradnl" w:eastAsia="es-ES_tradnl" w:bidi="ar-SA"/>
        </w:rPr>
        <w:lastRenderedPageBreak/>
        <w:drawing>
          <wp:inline distT="0" distB="0" distL="0" distR="0" wp14:anchorId="3C89661E" wp14:editId="7E1F50DB">
            <wp:extent cx="2250040" cy="3711643"/>
            <wp:effectExtent l="0" t="0" r="0" b="3175"/>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1306" cy="3730228"/>
                    </a:xfrm>
                    <a:prstGeom prst="rect">
                      <a:avLst/>
                    </a:prstGeom>
                  </pic:spPr>
                </pic:pic>
              </a:graphicData>
            </a:graphic>
          </wp:inline>
        </w:drawing>
      </w:r>
    </w:p>
    <w:p w14:paraId="4AD16417" w14:textId="2187BDEC" w:rsidR="00E11B0B" w:rsidRPr="0022695D" w:rsidRDefault="00E11B0B" w:rsidP="00E11B0B">
      <w:pPr>
        <w:pStyle w:val="MDPI51figurecaption"/>
        <w:ind w:left="0" w:right="55"/>
        <w:jc w:val="center"/>
      </w:pPr>
      <w:r w:rsidRPr="00417C19">
        <w:rPr>
          <w:b/>
        </w:rPr>
        <w:t xml:space="preserve">Figure </w:t>
      </w:r>
      <w:r w:rsidRPr="00E11B0B">
        <w:rPr>
          <w:b/>
        </w:rPr>
        <w:fldChar w:fldCharType="begin"/>
      </w:r>
      <w:r w:rsidRPr="00417C19">
        <w:rPr>
          <w:b/>
        </w:rPr>
        <w:instrText xml:space="preserve"> SEQ Figure \* ARABIC </w:instrText>
      </w:r>
      <w:r w:rsidRPr="00E11B0B">
        <w:rPr>
          <w:b/>
        </w:rPr>
        <w:fldChar w:fldCharType="separate"/>
      </w:r>
      <w:r w:rsidR="00417C19" w:rsidRPr="002A7A6F">
        <w:rPr>
          <w:b/>
          <w:noProof/>
        </w:rPr>
        <w:t>8</w:t>
      </w:r>
      <w:r w:rsidRPr="00E11B0B">
        <w:rPr>
          <w:b/>
        </w:rPr>
        <w:fldChar w:fldCharType="end"/>
      </w:r>
      <w:r w:rsidRPr="00417C19">
        <w:rPr>
          <w:b/>
        </w:rPr>
        <w:t>.</w:t>
      </w:r>
      <w:r w:rsidRPr="00417C19">
        <w:t xml:space="preserve"> Notification reminder system.</w:t>
      </w:r>
    </w:p>
    <w:p w14:paraId="06CC7EC5" w14:textId="15912DD1" w:rsidR="003266D8" w:rsidRDefault="003266D8" w:rsidP="00B96183">
      <w:pPr>
        <w:pStyle w:val="MDPI21heading1"/>
      </w:pPr>
    </w:p>
    <w:p w14:paraId="060B584A" w14:textId="61AC6A60" w:rsidR="00F86FD5" w:rsidRPr="00BC6712" w:rsidRDefault="0017272B" w:rsidP="003B4B31">
      <w:pPr>
        <w:pStyle w:val="MDPI21heading1"/>
      </w:pPr>
      <w:r>
        <w:t>6</w:t>
      </w:r>
      <w:commentRangeStart w:id="14"/>
      <w:commentRangeStart w:id="15"/>
      <w:r w:rsidR="00545A90" w:rsidRPr="00BC6712">
        <w:t xml:space="preserve">. </w:t>
      </w:r>
      <w:r w:rsidR="004303C4" w:rsidRPr="00BC6712">
        <w:t>Conclusion</w:t>
      </w:r>
      <w:r w:rsidR="00033C55">
        <w:t>s</w:t>
      </w:r>
      <w:r w:rsidR="004303C4" w:rsidRPr="00BC6712">
        <w:t xml:space="preserve"> and future work</w:t>
      </w:r>
      <w:commentRangeEnd w:id="14"/>
      <w:r w:rsidR="004A2892">
        <w:rPr>
          <w:rStyle w:val="Refdecomentario"/>
          <w:rFonts w:ascii="Times New Roman" w:hAnsi="Times New Roman"/>
          <w:b w:val="0"/>
          <w:snapToGrid/>
          <w:lang w:bidi="ar-SA"/>
        </w:rPr>
        <w:commentReference w:id="14"/>
      </w:r>
      <w:commentRangeEnd w:id="15"/>
      <w:r w:rsidR="0046382A">
        <w:rPr>
          <w:rStyle w:val="Refdecomentario"/>
          <w:rFonts w:ascii="Times New Roman" w:hAnsi="Times New Roman"/>
          <w:b w:val="0"/>
          <w:snapToGrid/>
          <w:lang w:bidi="ar-SA"/>
        </w:rPr>
        <w:commentReference w:id="15"/>
      </w:r>
    </w:p>
    <w:p w14:paraId="7148FE6C" w14:textId="5078E7C5" w:rsidR="001A7D80" w:rsidRDefault="001A7D80" w:rsidP="00F26D40">
      <w:pPr>
        <w:pStyle w:val="MDPI31text"/>
      </w:pPr>
      <w:r w:rsidRPr="001A7D80">
        <w:t xml:space="preserve">Telemonitoring is a relevant alternative to promote healthy eating habits, especially for </w:t>
      </w:r>
      <w:r w:rsidR="00C9136F">
        <w:t>elderly</w:t>
      </w:r>
      <w:r w:rsidRPr="001A7D80">
        <w:t xml:space="preserve">. However, the software systems available in the literature lack the adaptability and expert supervision demanded by this population. For this reason, we have proposed Food4Living, a </w:t>
      </w:r>
      <w:commentRangeStart w:id="16"/>
      <w:commentRangeStart w:id="17"/>
      <w:r w:rsidRPr="001A7D80">
        <w:t>multiplatform</w:t>
      </w:r>
      <w:commentRangeEnd w:id="16"/>
      <w:r w:rsidR="004A2892">
        <w:rPr>
          <w:rStyle w:val="Refdecomentario"/>
          <w:rFonts w:ascii="Times New Roman" w:hAnsi="Times New Roman"/>
          <w:snapToGrid/>
          <w:lang w:bidi="ar-SA"/>
        </w:rPr>
        <w:commentReference w:id="16"/>
      </w:r>
      <w:commentRangeEnd w:id="17"/>
      <w:r w:rsidR="00C9136F">
        <w:rPr>
          <w:rStyle w:val="Refdecomentario"/>
          <w:rFonts w:ascii="Times New Roman" w:hAnsi="Times New Roman"/>
          <w:snapToGrid/>
          <w:lang w:bidi="ar-SA"/>
        </w:rPr>
        <w:commentReference w:id="17"/>
      </w:r>
      <w:r w:rsidRPr="001A7D80">
        <w:t xml:space="preserve"> scheme with which to develop applications that satisfy the perspectives of users and professional nutritionists. With it, we try to facilitate the development of the necessary basic questions of a </w:t>
      </w:r>
      <w:r w:rsidR="0046382A">
        <w:t>nutritional</w:t>
      </w:r>
      <w:r w:rsidR="0046382A" w:rsidRPr="001A7D80">
        <w:t xml:space="preserve"> </w:t>
      </w:r>
      <w:r w:rsidRPr="001A7D80">
        <w:t>telemonitoring system composed of three interconnected subsystems (</w:t>
      </w:r>
      <w:r w:rsidR="0020314F">
        <w:t>Nutritionist</w:t>
      </w:r>
      <w:r w:rsidR="0020314F" w:rsidRPr="001A7D80">
        <w:t xml:space="preserve"> </w:t>
      </w:r>
      <w:r w:rsidR="0020314F">
        <w:t>subsystem</w:t>
      </w:r>
      <w:r w:rsidRPr="001A7D80">
        <w:t xml:space="preserve">, </w:t>
      </w:r>
      <w:r w:rsidR="0020314F">
        <w:t>cloud</w:t>
      </w:r>
      <w:r w:rsidR="0020314F" w:rsidRPr="001A7D80">
        <w:t xml:space="preserve"> </w:t>
      </w:r>
      <w:r w:rsidR="0020314F">
        <w:t>subsystem</w:t>
      </w:r>
      <w:r w:rsidR="0020314F" w:rsidRPr="001A7D80">
        <w:t xml:space="preserve"> </w:t>
      </w:r>
      <w:r w:rsidRPr="001A7D80">
        <w:t xml:space="preserve">and mobile </w:t>
      </w:r>
      <w:r w:rsidR="0020314F">
        <w:t>subsystem</w:t>
      </w:r>
      <w:r w:rsidRPr="001A7D80">
        <w:t xml:space="preserve">). These three components aim to solve problems not addressed by the applications and models that currently exist. </w:t>
      </w:r>
      <w:r w:rsidR="004A2892">
        <w:t>Developing</w:t>
      </w:r>
      <w:r w:rsidR="004A2892" w:rsidRPr="001A7D80">
        <w:t xml:space="preserve"> </w:t>
      </w:r>
      <w:r w:rsidRPr="001A7D80">
        <w:t>a platform aimed to</w:t>
      </w:r>
      <w:r w:rsidR="004A2892">
        <w:t xml:space="preserve"> </w:t>
      </w:r>
      <w:r w:rsidRPr="001A7D80">
        <w:t>1) users, with which they will offer the data of the system about their behaviors and eating habits, and will collect plans, guidelines, diets and advice from a professional nutritionist</w:t>
      </w:r>
      <w:r w:rsidR="004A2892">
        <w:t>; and</w:t>
      </w:r>
      <w:r w:rsidRPr="001A7D80">
        <w:t xml:space="preserve"> 2) nutritionists, with whom they will analyze all the data on the users, and where they will establish nutritional action plans adapted to each user.</w:t>
      </w:r>
    </w:p>
    <w:p w14:paraId="563E48C9" w14:textId="4BB21E69" w:rsidR="009E7AF3" w:rsidRDefault="009E7AF3" w:rsidP="009E7AF3">
      <w:pPr>
        <w:pStyle w:val="MDPI31text"/>
      </w:pPr>
      <w:r>
        <w:t>At the same time, we present Food4LivingAPP, an implementation of the proposed platform as a software application. With this implementation we show how the different subsystems of the proposed model can be integrated, offering as a final result a fully usable application that meets the needs of our initial objective.</w:t>
      </w:r>
    </w:p>
    <w:p w14:paraId="65DC47A1" w14:textId="01BBFB01" w:rsidR="009E7AF3" w:rsidRDefault="009E7AF3" w:rsidP="009E7AF3">
      <w:pPr>
        <w:pStyle w:val="MDPI31text"/>
      </w:pPr>
      <w:r>
        <w:t xml:space="preserve">Likewise, Food4LivingAPP has been carried out, integrating the work in an open project, the </w:t>
      </w:r>
      <w:r w:rsidR="0020314F">
        <w:t>nutritionist</w:t>
      </w:r>
      <w:r w:rsidR="0020314F">
        <w:t xml:space="preserve"> </w:t>
      </w:r>
      <w:r w:rsidR="0020314F">
        <w:t>subsystem</w:t>
      </w:r>
      <w:r>
        <w:t>, the mobile and the server in the cloud, satisfying the needs of each party and interoperating among all the platforms to build a system that allows semi-autonomous monitoring It forms the nutritional habits of each user, but at the same time, it shows in real time the progress of each user giving him the opportunity to develop action plans and diets adapted to each individual, promoting in a simple and not abrupt way a progressive change to good and healthy habits.</w:t>
      </w:r>
    </w:p>
    <w:p w14:paraId="357A6FD1" w14:textId="76BDAE7F" w:rsidR="001A7D80" w:rsidRDefault="00177D11" w:rsidP="001A7D80">
      <w:pPr>
        <w:pStyle w:val="MDPI31text"/>
      </w:pPr>
      <w:r w:rsidRPr="008D00DA">
        <w:t>Currently</w:t>
      </w:r>
      <w:r>
        <w:t>, we are undergoing the evaluation of the app within</w:t>
      </w:r>
      <w:r w:rsidRPr="008D00DA">
        <w:t xml:space="preserve"> the</w:t>
      </w:r>
      <w:r>
        <w:t xml:space="preserve"> Avisame</w:t>
      </w:r>
      <w:r w:rsidRPr="008D00DA">
        <w:t xml:space="preserve"> project</w:t>
      </w:r>
      <w:r>
        <w:t xml:space="preserve"> with elderly users</w:t>
      </w:r>
      <w:r w:rsidRPr="008D00DA">
        <w:t xml:space="preserve"> and professional </w:t>
      </w:r>
      <w:r>
        <w:t>nutritionists</w:t>
      </w:r>
      <w:r w:rsidR="001A7D80">
        <w:t>.</w:t>
      </w:r>
    </w:p>
    <w:p w14:paraId="09C8EDFA" w14:textId="3E49EF9F" w:rsidR="00177D11" w:rsidRDefault="001A7D80" w:rsidP="001A7D80">
      <w:pPr>
        <w:pStyle w:val="MDPI31text"/>
      </w:pPr>
      <w:r w:rsidRPr="001A7D80">
        <w:lastRenderedPageBreak/>
        <w:t>For the next phases of our project, pilot studies will be started to test the usability of the platform and its perceived usefulness, new mechanisms of artificial intelligence will be introduced in order to suggest adapted diets according to the most ingested foods of the users. We will apply automatic data mining mechanisms based on user statistics, adapting the project to the results and bringing the final product closer to users and researchers.</w:t>
      </w:r>
    </w:p>
    <w:p w14:paraId="50FEEAAF" w14:textId="77777777" w:rsidR="001A7D80" w:rsidRDefault="001A7D80" w:rsidP="001A7D80">
      <w:pPr>
        <w:pStyle w:val="MDPI31text"/>
      </w:pPr>
    </w:p>
    <w:p w14:paraId="0F03EB8A" w14:textId="7EA776BE" w:rsidR="00545A90" w:rsidRPr="004D2D8A" w:rsidRDefault="00545A90" w:rsidP="003B4B31">
      <w:pPr>
        <w:pStyle w:val="MDPI21heading1"/>
      </w:pPr>
      <w:r w:rsidRPr="004D2D8A">
        <w:t>References</w:t>
      </w:r>
    </w:p>
    <w:p w14:paraId="246FBEE3" w14:textId="77777777" w:rsidR="00545A90" w:rsidRPr="004D2D8A" w:rsidRDefault="00545A90" w:rsidP="003B4B31">
      <w:pPr>
        <w:pStyle w:val="MDPI71References"/>
        <w:numPr>
          <w:ilvl w:val="0"/>
          <w:numId w:val="0"/>
        </w:numPr>
        <w:ind w:left="425"/>
      </w:pPr>
    </w:p>
    <w:p w14:paraId="61275390" w14:textId="5F7232B7" w:rsidR="0099694A" w:rsidRPr="0099694A" w:rsidRDefault="0099694A" w:rsidP="00304C1E">
      <w:pPr>
        <w:pStyle w:val="MDPI71References"/>
        <w:numPr>
          <w:ilvl w:val="0"/>
          <w:numId w:val="10"/>
        </w:numPr>
        <w:ind w:left="426"/>
      </w:pPr>
      <w:r w:rsidRPr="002A3620">
        <w:t>Eileen T Kennedy, A. J. (2006). Evidence for nutritional benefits in prolonging wellness.</w:t>
      </w:r>
    </w:p>
    <w:p w14:paraId="6DFAD551" w14:textId="2D24C389" w:rsidR="00304C1E" w:rsidRPr="003952B4" w:rsidRDefault="00304C1E" w:rsidP="00304C1E">
      <w:pPr>
        <w:pStyle w:val="MDPI71References"/>
        <w:numPr>
          <w:ilvl w:val="0"/>
          <w:numId w:val="10"/>
        </w:numPr>
        <w:ind w:left="426"/>
      </w:pPr>
      <w:r>
        <w:t>W</w:t>
      </w:r>
      <w:r w:rsidR="00704CCE">
        <w:t xml:space="preserve">orld </w:t>
      </w:r>
      <w:r>
        <w:t>H</w:t>
      </w:r>
      <w:r w:rsidR="00704CCE">
        <w:t xml:space="preserve">ealth </w:t>
      </w:r>
      <w:r>
        <w:t>O</w:t>
      </w:r>
      <w:r w:rsidR="00704CCE">
        <w:t>rganization (WHO)</w:t>
      </w:r>
      <w:r>
        <w:t xml:space="preserve">. (October de 2017). </w:t>
      </w:r>
      <w:r w:rsidR="00704CCE">
        <w:t>Obesity and overweith Fact Sheet</w:t>
      </w:r>
      <w:r>
        <w:t xml:space="preserve">). </w:t>
      </w:r>
      <w:r w:rsidR="003516AD" w:rsidRPr="003952B4">
        <w:t xml:space="preserve"> Retrieved from</w:t>
      </w:r>
      <w:r w:rsidRPr="003952B4">
        <w:t xml:space="preserve"> WHO: http://www.who.int/mediacentre/factsheets/fs311/en/</w:t>
      </w:r>
    </w:p>
    <w:p w14:paraId="3D321EA7" w14:textId="55A5C55C" w:rsidR="0099694A" w:rsidRDefault="0099694A" w:rsidP="00304C1E">
      <w:pPr>
        <w:pStyle w:val="MDPI71References"/>
        <w:numPr>
          <w:ilvl w:val="0"/>
          <w:numId w:val="10"/>
        </w:numPr>
        <w:ind w:left="426"/>
      </w:pPr>
      <w:r w:rsidRPr="003F67DE">
        <w:t>Palzer, S. (2009). Food structures for nutrition, health and wellness. Trends in Food Science &amp; Technology, 20(5), 194-200</w:t>
      </w:r>
      <w:r>
        <w:t>.</w:t>
      </w:r>
    </w:p>
    <w:p w14:paraId="4AD66FDF" w14:textId="4533C5EF" w:rsidR="002052DE" w:rsidRDefault="006871F3" w:rsidP="00304C1E">
      <w:pPr>
        <w:pStyle w:val="MDPI71References"/>
        <w:numPr>
          <w:ilvl w:val="0"/>
          <w:numId w:val="10"/>
        </w:numPr>
        <w:ind w:left="426"/>
      </w:pPr>
      <w:r w:rsidRPr="006871F3">
        <w:t>Gell, N. M., Rosenberg, D. E., Demiris, G., LaCroix, A. Z., &amp; Patel, K. V. (2013). Patterns of technology use among older adults with and without disabilities. The Gerontologist, 55(3), 412-421.</w:t>
      </w:r>
      <w:r w:rsidR="002052DE">
        <w:t>, 3rd ed.; Publisher: Publisher Location, Country, 2008; pp. 154–196, ISBN.</w:t>
      </w:r>
    </w:p>
    <w:p w14:paraId="3F21B850" w14:textId="528C7C6B" w:rsidR="00304C1E" w:rsidRDefault="0051674B" w:rsidP="003952B4">
      <w:pPr>
        <w:pStyle w:val="MDPI71References"/>
        <w:numPr>
          <w:ilvl w:val="0"/>
          <w:numId w:val="10"/>
        </w:numPr>
        <w:ind w:left="426"/>
      </w:pPr>
      <w:r w:rsidRPr="0051674B">
        <w:t>Osborne, D. R., &amp; Voogt, P. I. (1978). The analysis of nutrients in foods. Academic Press Inc.(London)</w:t>
      </w:r>
      <w:r w:rsidR="003952B4">
        <w:t xml:space="preserve">, </w:t>
      </w:r>
      <w:r w:rsidRPr="0051674B">
        <w:t>Wardle, J., Parmenter, K., &amp; Waller, J. (2000). Nutrition knowledge and food intake. Appetite, 34(3), 269-275.</w:t>
      </w:r>
    </w:p>
    <w:p w14:paraId="7C049B23" w14:textId="5EFA4536" w:rsidR="00112135" w:rsidRDefault="00112135" w:rsidP="00112135">
      <w:pPr>
        <w:pStyle w:val="MDPI71References"/>
        <w:numPr>
          <w:ilvl w:val="0"/>
          <w:numId w:val="10"/>
        </w:numPr>
        <w:ind w:left="426"/>
      </w:pPr>
      <w:r w:rsidRPr="00112135">
        <w:t>James H. Swan, Jennifer J. Severance, Keith Turner. (2016) Senior Centers and Nutritional Outcomes: A Texas Example. Social Work in Public Health 31:5, pages 439-452</w:t>
      </w:r>
    </w:p>
    <w:p w14:paraId="423E1D0E" w14:textId="16296D99" w:rsidR="00112135" w:rsidRPr="00112135" w:rsidRDefault="00112135" w:rsidP="00112135">
      <w:pPr>
        <w:pStyle w:val="MDPI71References"/>
        <w:numPr>
          <w:ilvl w:val="0"/>
          <w:numId w:val="10"/>
        </w:numPr>
        <w:ind w:left="426"/>
      </w:pPr>
      <w:r w:rsidRPr="00112135">
        <w:t>Amanda K. Sylvie, Qianzhi Jiang, Nancy Cohen. (2013) Identification of Environmental Supports for Healthy Eating in Older Adults. Journal of Nutrition in Gerontology and Geriatrics 32:2, pages 161-174.</w:t>
      </w:r>
    </w:p>
    <w:p w14:paraId="3E30A1CC" w14:textId="77777777" w:rsidR="001B72B0" w:rsidRPr="009012AC" w:rsidRDefault="001B72B0" w:rsidP="001B72B0">
      <w:pPr>
        <w:pStyle w:val="MDPI71References"/>
        <w:numPr>
          <w:ilvl w:val="0"/>
          <w:numId w:val="10"/>
        </w:numPr>
        <w:ind w:left="426"/>
        <w:rPr>
          <w:lang w:val="es-ES_tradnl"/>
        </w:rPr>
      </w:pPr>
      <w:r w:rsidRPr="009012AC">
        <w:t xml:space="preserve">Stumm, G., Blaik, A., Kropf, S., Westphal, S., Hantke, T. K., &amp; Luley, C. (2016). Long-Term Follow-Up of the Telemonitoring Weight-Reduction Program “Active Body Control”. </w:t>
      </w:r>
      <w:r w:rsidRPr="009012AC">
        <w:rPr>
          <w:lang w:val="es-ES_tradnl"/>
        </w:rPr>
        <w:t>Journal of diabetes research, 2016.</w:t>
      </w:r>
    </w:p>
    <w:p w14:paraId="45466B10" w14:textId="77777777" w:rsidR="001B72B0" w:rsidRDefault="001B72B0" w:rsidP="001B72B0">
      <w:pPr>
        <w:pStyle w:val="MDPI71References"/>
        <w:numPr>
          <w:ilvl w:val="0"/>
          <w:numId w:val="10"/>
        </w:numPr>
        <w:ind w:left="426"/>
      </w:pPr>
      <w:r w:rsidRPr="00446672">
        <w:t>Chen, J., Gemming, L., Hanning, R., &amp; Allman-Farinelli, M. (2017). Smartphone apps and the nutrition care process: current perspectives and future considerations. Patient Education and Counseling.</w:t>
      </w:r>
    </w:p>
    <w:p w14:paraId="39861AAE" w14:textId="77777777" w:rsidR="001B72B0" w:rsidRDefault="001B72B0" w:rsidP="001B72B0">
      <w:pPr>
        <w:pStyle w:val="MDPI71References"/>
        <w:numPr>
          <w:ilvl w:val="0"/>
          <w:numId w:val="10"/>
        </w:numPr>
        <w:ind w:left="426"/>
      </w:pPr>
      <w:r w:rsidRPr="009E7AF3">
        <w:rPr>
          <w:lang w:val="es-ES_tradnl"/>
        </w:rPr>
        <w:t xml:space="preserve">Villarreal, V., Fontecha, J., Hervas, R., &amp; Bravo, J. (2014). </w:t>
      </w:r>
      <w:r w:rsidRPr="001D78F6">
        <w:t>Mobile and ubiquitous architecture for the medical control of chronic diseases through the use of intelligent devices: Using the architecture for patients with diabetes. Future generation computer systems, 34, 161-175.</w:t>
      </w:r>
    </w:p>
    <w:p w14:paraId="68BA6531" w14:textId="77777777" w:rsidR="001B72B0" w:rsidRDefault="001B72B0" w:rsidP="001B72B0">
      <w:pPr>
        <w:pStyle w:val="MDPI71References"/>
        <w:numPr>
          <w:ilvl w:val="0"/>
          <w:numId w:val="10"/>
        </w:numPr>
        <w:ind w:left="426"/>
      </w:pPr>
      <w:r>
        <w:t>Triboan, D., Chen, L., &amp; Chen, F. (2016, March). Towards a mobile assistive system using service-oriented architecture. In Service-Oriented System Engineering (SOSE), 2016 IEEE Symposium on (pp. 187-196). IEEE.</w:t>
      </w:r>
    </w:p>
    <w:p w14:paraId="51C8FCCA" w14:textId="3913D1B2" w:rsidR="001B72B0" w:rsidRDefault="001B72B0" w:rsidP="001B72B0">
      <w:pPr>
        <w:pStyle w:val="MDPI71References"/>
        <w:numPr>
          <w:ilvl w:val="0"/>
          <w:numId w:val="10"/>
        </w:numPr>
        <w:ind w:left="426"/>
      </w:pPr>
      <w:r w:rsidRPr="009E7AF3">
        <w:rPr>
          <w:lang w:val="es-ES_tradnl"/>
        </w:rPr>
        <w:t xml:space="preserve">Kyriazakos, S., Valentini, V., Cesario, A., &amp; Zachariae, R. (2017). </w:t>
      </w:r>
      <w:r w:rsidRPr="001D78F6">
        <w:t>FORECAST-a cloud-based personalized intelligent virtual coaching platform for the well-being of cancer patients. Clinical and Translational Radiation Oncology.</w:t>
      </w:r>
    </w:p>
    <w:p w14:paraId="16573BED" w14:textId="57E63007" w:rsidR="001B72B0" w:rsidRPr="0031544C" w:rsidRDefault="00752B6B" w:rsidP="00725796">
      <w:pPr>
        <w:pStyle w:val="MDPI71References"/>
        <w:numPr>
          <w:ilvl w:val="0"/>
          <w:numId w:val="10"/>
        </w:numPr>
        <w:ind w:left="426"/>
      </w:pPr>
      <w:r w:rsidRPr="003952B4">
        <w:t xml:space="preserve">Luley, C., Blaik, A., Götz, A., Kicherer, F., Kropf, S., Isermann, B., ... &amp; Westphal, S. (2014). Weight loss by telemonitoring of nutrition and physical activity in patients with metabolic syndrome for 1 year. </w:t>
      </w:r>
      <w:r w:rsidRPr="009012AC">
        <w:rPr>
          <w:lang w:val="es-ES_tradnl"/>
        </w:rPr>
        <w:t>Journal of the American College of Nutrition, 33(5), 363-374.</w:t>
      </w:r>
    </w:p>
    <w:p w14:paraId="34CD7375" w14:textId="1A7353B1" w:rsidR="00D41133" w:rsidRDefault="00D41133" w:rsidP="00D41133">
      <w:pPr>
        <w:pStyle w:val="MDPI71References"/>
        <w:numPr>
          <w:ilvl w:val="0"/>
          <w:numId w:val="10"/>
        </w:numPr>
        <w:ind w:left="426"/>
      </w:pPr>
      <w:r w:rsidRPr="00D41133">
        <w:t>Hamdi, O., Chalouf, M. A., Ouattara, D., &amp; Krief, F. (2014). eHealth: Survey on research projects, comparative study of telemonitoring architectures and main issues. Journal of Network and Computer Applications, 46, 100-112.</w:t>
      </w:r>
    </w:p>
    <w:p w14:paraId="6BA71B21" w14:textId="7ED3A443" w:rsidR="00686556" w:rsidRPr="003952B4" w:rsidRDefault="00686556" w:rsidP="00F94B3A">
      <w:pPr>
        <w:pStyle w:val="MDPI71References"/>
        <w:numPr>
          <w:ilvl w:val="0"/>
          <w:numId w:val="10"/>
        </w:numPr>
        <w:ind w:left="426"/>
      </w:pPr>
      <w:r w:rsidRPr="00446672">
        <w:t xml:space="preserve">Armour, U. (2017). </w:t>
      </w:r>
      <w:r w:rsidRPr="003952B4">
        <w:t>MyFitnessPal.</w:t>
      </w:r>
      <w:r w:rsidR="003516AD">
        <w:t xml:space="preserve"> </w:t>
      </w:r>
      <w:r w:rsidR="003516AD" w:rsidRPr="00571B21">
        <w:t xml:space="preserve"> Retrieved </w:t>
      </w:r>
      <w:r w:rsidR="009E337F" w:rsidRPr="00571B21">
        <w:t xml:space="preserve">from </w:t>
      </w:r>
      <w:r w:rsidR="009E337F" w:rsidRPr="003952B4">
        <w:t>https://www.myfitnesspal.com/es</w:t>
      </w:r>
    </w:p>
    <w:p w14:paraId="372F1D76" w14:textId="70577AA9" w:rsidR="00686556" w:rsidRPr="003952B4" w:rsidRDefault="00686556" w:rsidP="00F94B3A">
      <w:pPr>
        <w:pStyle w:val="MDPI71References"/>
        <w:numPr>
          <w:ilvl w:val="0"/>
          <w:numId w:val="10"/>
        </w:numPr>
        <w:ind w:left="426"/>
        <w:rPr>
          <w:noProof/>
        </w:rPr>
      </w:pPr>
      <w:r w:rsidRPr="00446672">
        <w:rPr>
          <w:noProof/>
        </w:rPr>
        <w:t xml:space="preserve">AB, L. (2017). </w:t>
      </w:r>
      <w:r w:rsidRPr="003952B4">
        <w:rPr>
          <w:i/>
          <w:iCs/>
          <w:noProof/>
        </w:rPr>
        <w:t xml:space="preserve">Lifesum </w:t>
      </w:r>
      <w:r w:rsidRPr="003952B4">
        <w:rPr>
          <w:noProof/>
        </w:rPr>
        <w:t xml:space="preserve">. </w:t>
      </w:r>
      <w:r w:rsidR="003516AD" w:rsidRPr="00571B21">
        <w:t>.</w:t>
      </w:r>
      <w:r w:rsidR="003516AD">
        <w:t xml:space="preserve"> </w:t>
      </w:r>
      <w:r w:rsidR="003516AD" w:rsidRPr="00571B21">
        <w:t xml:space="preserve"> Retrieved from </w:t>
      </w:r>
      <w:r w:rsidRPr="003952B4">
        <w:rPr>
          <w:noProof/>
        </w:rPr>
        <w:t>https://lifesum.com/</w:t>
      </w:r>
    </w:p>
    <w:p w14:paraId="6D9326E1" w14:textId="4330EF62" w:rsidR="00686556" w:rsidRPr="003952B4" w:rsidRDefault="00686556" w:rsidP="00F94B3A">
      <w:pPr>
        <w:pStyle w:val="MDPI71References"/>
        <w:numPr>
          <w:ilvl w:val="0"/>
          <w:numId w:val="10"/>
        </w:numPr>
        <w:ind w:left="426"/>
      </w:pPr>
      <w:r w:rsidRPr="00446672">
        <w:t xml:space="preserve">Ediger. (2017). Diary of Nutrition. </w:t>
      </w:r>
      <w:r w:rsidR="003516AD" w:rsidRPr="003952B4">
        <w:t>Retrieved from</w:t>
      </w:r>
      <w:r w:rsidRPr="003952B4">
        <w:t xml:space="preserve"> https://play.google.com/store/apps/details?id=ediger.diarynutrition</w:t>
      </w:r>
    </w:p>
    <w:p w14:paraId="77F71501" w14:textId="0B48404C" w:rsidR="00686556" w:rsidRPr="003952B4" w:rsidRDefault="00686556" w:rsidP="00F94B3A">
      <w:pPr>
        <w:pStyle w:val="MDPI71References"/>
        <w:numPr>
          <w:ilvl w:val="0"/>
          <w:numId w:val="10"/>
        </w:numPr>
        <w:ind w:left="426"/>
      </w:pPr>
      <w:r w:rsidRPr="00446672">
        <w:t xml:space="preserve">Freeletics. (2017). Freeletics Nutrition. </w:t>
      </w:r>
      <w:r w:rsidR="003516AD" w:rsidRPr="003952B4">
        <w:t>Retrieved from</w:t>
      </w:r>
      <w:r w:rsidRPr="003952B4">
        <w:t xml:space="preserve"> https://www.freeletics.com/es/nutrition</w:t>
      </w:r>
    </w:p>
    <w:p w14:paraId="4471A257" w14:textId="7E26335D" w:rsidR="00686556" w:rsidRDefault="00686556" w:rsidP="00446672">
      <w:pPr>
        <w:pStyle w:val="MDPI71References"/>
        <w:numPr>
          <w:ilvl w:val="0"/>
          <w:numId w:val="10"/>
        </w:numPr>
        <w:ind w:left="426"/>
      </w:pPr>
      <w:r w:rsidRPr="00446672">
        <w:t xml:space="preserve">8fit. (2017). 8fit. </w:t>
      </w:r>
      <w:r w:rsidR="003516AD" w:rsidRPr="003952B4">
        <w:t>Retrieved from</w:t>
      </w:r>
      <w:r w:rsidRPr="003952B4">
        <w:t xml:space="preserve"> </w:t>
      </w:r>
      <w:r w:rsidR="00725796" w:rsidRPr="00725796">
        <w:t>https://goo.gl/tdcN</w:t>
      </w:r>
      <w:r w:rsidR="003952B4" w:rsidRPr="003952B4">
        <w:t>Yb</w:t>
      </w:r>
    </w:p>
    <w:p w14:paraId="09C0B079" w14:textId="48A20051" w:rsidR="006C55C7" w:rsidRPr="0031544C" w:rsidRDefault="00752B6B" w:rsidP="00B24F86">
      <w:pPr>
        <w:pStyle w:val="MDPI71References"/>
        <w:numPr>
          <w:ilvl w:val="0"/>
          <w:numId w:val="10"/>
        </w:numPr>
        <w:ind w:left="426"/>
      </w:pPr>
      <w:r w:rsidRPr="0046382A">
        <w:t xml:space="preserve">Feng, X., Shen, J., &amp; Fan, Y. (2009, October). REST: An alternative to RPC for Web services architecture. In Future Information Networks, 2009. ICFIN 2009. First International Conference on (pp. 7-10). </w:t>
      </w:r>
      <w:r w:rsidRPr="00752B6B">
        <w:rPr>
          <w:lang w:val="es-ES_tradnl"/>
        </w:rPr>
        <w:t>IEEE.</w:t>
      </w:r>
    </w:p>
    <w:p w14:paraId="09F2EF1B" w14:textId="77777777" w:rsidR="0031544C" w:rsidRPr="00C51527" w:rsidRDefault="0031544C" w:rsidP="0031544C">
      <w:pPr>
        <w:pStyle w:val="MDPI71References"/>
        <w:numPr>
          <w:ilvl w:val="0"/>
          <w:numId w:val="0"/>
        </w:numPr>
        <w:ind w:left="426"/>
      </w:pPr>
    </w:p>
    <w:p w14:paraId="5585483C" w14:textId="4260333F" w:rsidR="006C55C7" w:rsidRDefault="00587BA9" w:rsidP="006C55C7">
      <w:pPr>
        <w:pStyle w:val="MDPI71References"/>
        <w:numPr>
          <w:ilvl w:val="0"/>
          <w:numId w:val="10"/>
        </w:numPr>
        <w:ind w:left="426"/>
      </w:pPr>
      <w:r w:rsidRPr="00C51527">
        <w:lastRenderedPageBreak/>
        <w:t xml:space="preserve">Fielding, R. T., &amp; Taylor, R. N. (2000). Architectural styles and the design of network-based software architectures (p. 151). </w:t>
      </w:r>
      <w:r w:rsidRPr="009E337F">
        <w:t>Doctoral dissertation: University of California, Irvine.</w:t>
      </w:r>
    </w:p>
    <w:p w14:paraId="7F9ACE33" w14:textId="3DD5184F" w:rsidR="0031544C" w:rsidRDefault="0031544C" w:rsidP="0031544C">
      <w:pPr>
        <w:pStyle w:val="MDPI71References"/>
        <w:numPr>
          <w:ilvl w:val="0"/>
          <w:numId w:val="10"/>
        </w:numPr>
        <w:ind w:left="426"/>
      </w:pPr>
      <w:r w:rsidRPr="003952B4">
        <w:t xml:space="preserve">Deacon, J. (2009). Model-view-controller (mvc) architecture. Online] [ Aforementioned: 10 de </w:t>
      </w:r>
      <w:r>
        <w:t>march</w:t>
      </w:r>
      <w:r w:rsidRPr="003952B4">
        <w:t xml:space="preserve"> 2006.] http://www. jdl. co. uk/briefings/MVC. pdf.</w:t>
      </w:r>
    </w:p>
    <w:p w14:paraId="02C1933F" w14:textId="54BF284E" w:rsidR="00B24F86" w:rsidRDefault="00B24F86" w:rsidP="006C55C7">
      <w:pPr>
        <w:pStyle w:val="MDPI71References"/>
        <w:numPr>
          <w:ilvl w:val="0"/>
          <w:numId w:val="10"/>
        </w:numPr>
        <w:ind w:left="426"/>
      </w:pPr>
      <w:r w:rsidRPr="00C51527">
        <w:t>Auth0. (2017). JSON Web Tokens. Obtained from https://jwt.io/</w:t>
      </w:r>
    </w:p>
    <w:p w14:paraId="77579D45" w14:textId="2AE36E2B" w:rsidR="00B24F86" w:rsidRPr="009E337F" w:rsidRDefault="00B24F86" w:rsidP="00B24F86">
      <w:pPr>
        <w:pStyle w:val="MDPI71References"/>
        <w:numPr>
          <w:ilvl w:val="0"/>
          <w:numId w:val="10"/>
        </w:numPr>
        <w:ind w:left="426"/>
      </w:pPr>
      <w:r w:rsidRPr="00B24F86">
        <w:t>Crockford, D. (2006). The application/json media type for javascript object notation (json).</w:t>
      </w:r>
    </w:p>
    <w:p w14:paraId="385B22D9" w14:textId="48E28BCC" w:rsidR="00C51527" w:rsidRPr="00C51527" w:rsidRDefault="00C51527" w:rsidP="00C51527">
      <w:pPr>
        <w:pStyle w:val="MDPI71References"/>
        <w:numPr>
          <w:ilvl w:val="0"/>
          <w:numId w:val="10"/>
        </w:numPr>
        <w:ind w:left="426"/>
      </w:pPr>
      <w:r w:rsidRPr="00C51527">
        <w:t>Fielding, R. (2000). Representational state transfer. Architectural Styles and the Design of Netowork-based Software Architecture, 76-85</w:t>
      </w:r>
    </w:p>
    <w:p w14:paraId="18065419" w14:textId="4595AE68" w:rsidR="00686556" w:rsidRDefault="00544B3D" w:rsidP="003B4B31">
      <w:pPr>
        <w:adjustRightInd w:val="0"/>
        <w:snapToGrid w:val="0"/>
        <w:spacing w:before="240" w:line="260" w:lineRule="atLeast"/>
        <w:rPr>
          <w:rFonts w:ascii="Palatino Linotype" w:hAnsi="Palatino Linotype"/>
          <w:snapToGrid w:val="0"/>
          <w:sz w:val="18"/>
          <w:szCs w:val="18"/>
          <w:lang w:bidi="en-US"/>
        </w:rPr>
      </w:pPr>
      <w:bookmarkStart w:id="18" w:name="OLE_LINK3"/>
      <w:r w:rsidRPr="004D2D8A">
        <w:rPr>
          <w:rFonts w:ascii="Palatino Linotype" w:hAnsi="Palatino Linotype"/>
          <w:noProof/>
          <w:snapToGrid w:val="0"/>
          <w:sz w:val="18"/>
          <w:szCs w:val="18"/>
          <w:lang w:val="es-ES_tradnl" w:eastAsia="es-ES_tradnl"/>
        </w:rPr>
        <w:drawing>
          <wp:anchor distT="0" distB="0" distL="114300" distR="114300" simplePos="0" relativeHeight="251661312" behindDoc="1" locked="0" layoutInCell="1" allowOverlap="1" wp14:anchorId="126DD819" wp14:editId="1B07F859">
            <wp:simplePos x="0" y="0"/>
            <wp:positionH relativeFrom="margin">
              <wp:align>left</wp:align>
            </wp:positionH>
            <wp:positionV relativeFrom="paragraph">
              <wp:posOffset>206187</wp:posOffset>
            </wp:positionV>
            <wp:extent cx="1000800" cy="360000"/>
            <wp:effectExtent l="0" t="0" r="0" b="2540"/>
            <wp:wrapTight wrapText="bothSides">
              <wp:wrapPolygon edited="0">
                <wp:start x="0" y="0"/>
                <wp:lineTo x="0" y="20608"/>
                <wp:lineTo x="20970" y="20608"/>
                <wp:lineTo x="20970" y="0"/>
                <wp:lineTo x="0" y="0"/>
              </wp:wrapPolygon>
            </wp:wrapTight>
            <wp:docPr id="4" name="Picture 6" descr="H:\documents\layout\new template June 2014\figures\CC-BY logo original v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ocuments\layout\new template June 2014\figures\CC-BY logo original v1.wmf"/>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530" r="1488"/>
                    <a:stretch/>
                  </pic:blipFill>
                  <pic:spPr bwMode="auto">
                    <a:xfrm>
                      <a:off x="0" y="0"/>
                      <a:ext cx="1000800" cy="360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ext>
                    </a:extLst>
                  </pic:spPr>
                </pic:pic>
              </a:graphicData>
            </a:graphic>
          </wp:anchor>
        </w:drawing>
      </w:r>
      <w:r w:rsidRPr="004D2D8A">
        <w:rPr>
          <w:rFonts w:ascii="Palatino Linotype" w:hAnsi="Palatino Linotype"/>
          <w:snapToGrid w:val="0"/>
          <w:sz w:val="18"/>
          <w:szCs w:val="18"/>
          <w:lang w:bidi="en-US"/>
        </w:rPr>
        <w:t xml:space="preserve">© </w:t>
      </w:r>
      <w:r w:rsidR="00036B3A">
        <w:rPr>
          <w:rFonts w:ascii="Palatino Linotype" w:hAnsi="Palatino Linotype"/>
          <w:snapToGrid w:val="0"/>
          <w:sz w:val="18"/>
          <w:szCs w:val="18"/>
          <w:lang w:bidi="en-US"/>
        </w:rPr>
        <w:t>2017</w:t>
      </w:r>
      <w:r w:rsidRPr="004D2D8A">
        <w:rPr>
          <w:rFonts w:ascii="Palatino Linotype" w:hAnsi="Palatino Linotype"/>
          <w:snapToGrid w:val="0"/>
          <w:sz w:val="18"/>
          <w:szCs w:val="18"/>
          <w:lang w:bidi="en-US"/>
        </w:rPr>
        <w:t xml:space="preserve"> by the authors. Submitted for possible open access publication under the </w:t>
      </w:r>
      <w:r w:rsidRPr="004D2D8A">
        <w:rPr>
          <w:rFonts w:ascii="Palatino Linotype" w:hAnsi="Palatino Linotype"/>
          <w:snapToGrid w:val="0"/>
          <w:sz w:val="18"/>
          <w:szCs w:val="18"/>
          <w:lang w:bidi="en-US"/>
        </w:rPr>
        <w:br/>
        <w:t>terms and conditions of the Creative Commons Attribution (</w:t>
      </w:r>
      <w:r w:rsidR="00E54871">
        <w:rPr>
          <w:rFonts w:ascii="Palatino Linotype" w:hAnsi="Palatino Linotype"/>
          <w:snapToGrid w:val="0"/>
          <w:sz w:val="18"/>
          <w:szCs w:val="18"/>
          <w:lang w:bidi="en-US"/>
        </w:rPr>
        <w:t>CC BY</w:t>
      </w:r>
      <w:r w:rsidRPr="004D2D8A">
        <w:rPr>
          <w:rFonts w:ascii="Palatino Linotype" w:hAnsi="Palatino Linotype"/>
          <w:snapToGrid w:val="0"/>
          <w:sz w:val="18"/>
          <w:szCs w:val="18"/>
          <w:lang w:bidi="en-US"/>
        </w:rPr>
        <w:t>) license (</w:t>
      </w:r>
      <w:hyperlink r:id="rId21" w:history="1">
        <w:r w:rsidR="00686556" w:rsidRPr="004D5910">
          <w:rPr>
            <w:rStyle w:val="Hipervnculo"/>
            <w:rFonts w:ascii="Palatino Linotype" w:hAnsi="Palatino Linotype"/>
            <w:snapToGrid w:val="0"/>
            <w:sz w:val="18"/>
            <w:szCs w:val="18"/>
            <w:lang w:bidi="en-US"/>
          </w:rPr>
          <w:t>http://creativecommons.org/licenses/by/4.0/</w:t>
        </w:r>
      </w:hyperlink>
      <w:r w:rsidRPr="004D2D8A">
        <w:rPr>
          <w:rFonts w:ascii="Palatino Linotype" w:hAnsi="Palatino Linotype"/>
          <w:snapToGrid w:val="0"/>
          <w:sz w:val="18"/>
          <w:szCs w:val="18"/>
          <w:lang w:bidi="en-US"/>
        </w:rPr>
        <w:t>).</w:t>
      </w:r>
      <w:bookmarkEnd w:id="18"/>
    </w:p>
    <w:p w14:paraId="0F17C0CB" w14:textId="2A9B384B" w:rsidR="006C55C7" w:rsidRDefault="006C55C7" w:rsidP="006C55C7"/>
    <w:p w14:paraId="1A50B5A8" w14:textId="77777777" w:rsidR="006C55C7" w:rsidRPr="003952B4" w:rsidRDefault="006C55C7" w:rsidP="003B4B31">
      <w:pPr>
        <w:adjustRightInd w:val="0"/>
        <w:snapToGrid w:val="0"/>
        <w:spacing w:before="240" w:line="260" w:lineRule="atLeast"/>
        <w:rPr>
          <w:rFonts w:ascii="Palatino Linotype" w:hAnsi="Palatino Linotype"/>
          <w:snapToGrid w:val="0"/>
          <w:sz w:val="18"/>
          <w:szCs w:val="18"/>
          <w:lang w:bidi="en-US"/>
        </w:rPr>
      </w:pPr>
    </w:p>
    <w:sectPr w:rsidR="006C55C7" w:rsidRPr="003952B4" w:rsidSect="00DC1886">
      <w:headerReference w:type="even" r:id="rId22"/>
      <w:headerReference w:type="default" r:id="rId23"/>
      <w:footerReference w:type="default" r:id="rId24"/>
      <w:headerReference w:type="first" r:id="rId25"/>
      <w:footerReference w:type="first" r:id="rId26"/>
      <w:type w:val="continuous"/>
      <w:pgSz w:w="11906" w:h="16838" w:code="9"/>
      <w:pgMar w:top="1417" w:right="1531" w:bottom="1077" w:left="1531" w:header="1020" w:footer="850" w:gutter="0"/>
      <w:lnNumType w:countBy="1" w:restart="continuous"/>
      <w:pgNumType w:start="1"/>
      <w:cols w:space="425"/>
      <w:titlePg/>
      <w:docGrid w:type="lines" w:linePitch="326"/>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ngel Ruiz" w:date="2017-12-13T17:09:00Z" w:initials="b">
    <w:p w14:paraId="0184BA02" w14:textId="54012705" w:rsidR="00325339" w:rsidRPr="003E60B9" w:rsidRDefault="00325339">
      <w:pPr>
        <w:pStyle w:val="Textocomentario"/>
        <w:rPr>
          <w:lang w:val="es-ES"/>
        </w:rPr>
      </w:pPr>
      <w:r>
        <w:rPr>
          <w:rStyle w:val="Refdecomentario"/>
        </w:rPr>
        <w:annotationRef/>
      </w:r>
      <w:r w:rsidRPr="003E60B9">
        <w:rPr>
          <w:lang w:val="es-ES"/>
        </w:rPr>
        <w:t>Añadiría que, como prueba, se han desarollado una serie de aplicaciones sobre la plataforma (Food4Living), que es Food4LivingApp. Solo para recalcar que se va a mostrar, con un ejemplo real, como la plataforma está en funcionamiento..</w:t>
      </w:r>
    </w:p>
  </w:comment>
  <w:comment w:id="1" w:author="Antonio Benitez" w:date="2017-12-18T11:04:00Z" w:initials="AB">
    <w:p w14:paraId="178A49BD" w14:textId="067C81D1" w:rsidR="000E3E60" w:rsidRPr="005D4EC7" w:rsidRDefault="000E3E60">
      <w:pPr>
        <w:pStyle w:val="Textocomentario"/>
        <w:rPr>
          <w:lang w:val="es-ES_tradnl"/>
        </w:rPr>
      </w:pPr>
      <w:r>
        <w:rPr>
          <w:rStyle w:val="Refdecomentario"/>
        </w:rPr>
        <w:annotationRef/>
      </w:r>
      <w:r w:rsidRPr="005D4EC7">
        <w:rPr>
          <w:lang w:val="es-ES_tradnl"/>
        </w:rPr>
        <w:t xml:space="preserve">Justo está especificado en la parte de arriba, en la línea 19.  </w:t>
      </w:r>
    </w:p>
  </w:comment>
  <w:comment w:id="5" w:author="MNoguera" w:date="2017-12-20T21:27:00Z" w:initials="MN">
    <w:p w14:paraId="3CDF20D4" w14:textId="6708EE2A" w:rsidR="00D3733B" w:rsidRPr="00D3733B" w:rsidRDefault="00D3733B">
      <w:pPr>
        <w:pStyle w:val="Textocomentario"/>
        <w:rPr>
          <w:lang w:val="es-ES"/>
        </w:rPr>
      </w:pPr>
      <w:r>
        <w:rPr>
          <w:rStyle w:val="Refdecomentario"/>
        </w:rPr>
        <w:annotationRef/>
      </w:r>
      <w:r w:rsidRPr="00D3733B">
        <w:rPr>
          <w:lang w:val="es-ES"/>
        </w:rPr>
        <w:t>En qué consiste esto exactamente?</w:t>
      </w:r>
    </w:p>
  </w:comment>
  <w:comment w:id="6" w:author="Antonio Benitez" w:date="2017-12-21T19:26:00Z" w:initials="AB">
    <w:p w14:paraId="48168FCA" w14:textId="46E6E12F" w:rsidR="00F02264" w:rsidRPr="00F02264" w:rsidRDefault="00F02264">
      <w:pPr>
        <w:pStyle w:val="Textocomentario"/>
        <w:rPr>
          <w:lang w:val="es-ES_tradnl"/>
        </w:rPr>
      </w:pPr>
      <w:r>
        <w:rPr>
          <w:rStyle w:val="Refdecomentario"/>
        </w:rPr>
        <w:annotationRef/>
      </w:r>
      <w:r w:rsidRPr="00F02264">
        <w:rPr>
          <w:lang w:val="es-ES_tradnl"/>
        </w:rPr>
        <w:t>Aquí me refiero a que en la interfaz no se trata ning</w:t>
      </w:r>
      <w:r>
        <w:rPr>
          <w:lang w:val="es-ES_tradnl"/>
        </w:rPr>
        <w:t>ún dato, sino que se computa fuera de esta interfaz.</w:t>
      </w:r>
    </w:p>
  </w:comment>
  <w:comment w:id="7" w:author="Angel Ruiz" w:date="2017-12-13T17:39:00Z" w:initials="b">
    <w:p w14:paraId="1AAAE2AF" w14:textId="41EC1462" w:rsidR="00325339" w:rsidRPr="003E60B9" w:rsidRDefault="00325339">
      <w:pPr>
        <w:pStyle w:val="Textocomentario"/>
        <w:rPr>
          <w:lang w:val="es-ES"/>
        </w:rPr>
      </w:pPr>
      <w:r>
        <w:rPr>
          <w:rStyle w:val="Refdecomentario"/>
        </w:rPr>
        <w:annotationRef/>
      </w:r>
      <w:r w:rsidRPr="003E60B9">
        <w:rPr>
          <w:lang w:val="es-ES"/>
        </w:rPr>
        <w:t>Con esto te refieres a implementarlas?. O con proporcionarlas te refieres a algún tipo de modelo (como funciona XML en Android)?</w:t>
      </w:r>
    </w:p>
  </w:comment>
  <w:comment w:id="8" w:author="Antonio Benitez" w:date="2017-12-18T14:30:00Z" w:initials="AB">
    <w:p w14:paraId="04AB8D1D" w14:textId="2FECCAE6" w:rsidR="00365D6E" w:rsidRPr="005D4EC7" w:rsidRDefault="00365D6E">
      <w:pPr>
        <w:pStyle w:val="Textocomentario"/>
        <w:rPr>
          <w:lang w:val="es-ES_tradnl"/>
        </w:rPr>
      </w:pPr>
      <w:r>
        <w:rPr>
          <w:rStyle w:val="Refdecomentario"/>
        </w:rPr>
        <w:annotationRef/>
      </w:r>
      <w:r w:rsidRPr="005D4EC7">
        <w:rPr>
          <w:lang w:val="es-ES_tradnl"/>
        </w:rPr>
        <w:t>Implementar, no se ha pensado un interprete de xml para crear la interfaz jaja. Gracias por el apunte.</w:t>
      </w:r>
    </w:p>
  </w:comment>
  <w:comment w:id="9" w:author="Angel Ruiz" w:date="2017-12-13T17:53:00Z" w:initials="b">
    <w:p w14:paraId="2D67841F" w14:textId="7EFA1CE0" w:rsidR="004A2892" w:rsidRPr="003E60B9" w:rsidRDefault="004A2892">
      <w:pPr>
        <w:pStyle w:val="Textocomentario"/>
        <w:rPr>
          <w:lang w:val="es-ES"/>
        </w:rPr>
      </w:pPr>
      <w:r>
        <w:rPr>
          <w:rStyle w:val="Refdecomentario"/>
        </w:rPr>
        <w:annotationRef/>
      </w:r>
      <w:r w:rsidRPr="003E60B9">
        <w:rPr>
          <w:lang w:val="es-ES"/>
        </w:rPr>
        <w:t>Te refieres a JSON?</w:t>
      </w:r>
    </w:p>
  </w:comment>
  <w:comment w:id="10" w:author="Antonio Benitez" w:date="2017-12-18T15:20:00Z" w:initials="AB">
    <w:p w14:paraId="1CE80CB5" w14:textId="3FED8442" w:rsidR="00A8261C" w:rsidRPr="005D4EC7" w:rsidRDefault="00A8261C">
      <w:pPr>
        <w:pStyle w:val="Textocomentario"/>
        <w:rPr>
          <w:lang w:val="es-ES_tradnl"/>
        </w:rPr>
      </w:pPr>
      <w:r>
        <w:rPr>
          <w:rStyle w:val="Refdecomentario"/>
        </w:rPr>
        <w:annotationRef/>
      </w:r>
      <w:r w:rsidRPr="005D4EC7">
        <w:rPr>
          <w:lang w:val="es-ES_tradnl"/>
        </w:rPr>
        <w:t>Sí</w:t>
      </w:r>
    </w:p>
  </w:comment>
  <w:comment w:id="11" w:author="Angel Ruiz" w:date="2017-12-13T17:55:00Z" w:initials="b">
    <w:p w14:paraId="3160D9A1" w14:textId="5602EE73" w:rsidR="004A2892" w:rsidRPr="003E60B9" w:rsidRDefault="004A2892">
      <w:pPr>
        <w:pStyle w:val="Textocomentario"/>
        <w:rPr>
          <w:lang w:val="es-ES"/>
        </w:rPr>
      </w:pPr>
      <w:r>
        <w:rPr>
          <w:rStyle w:val="Refdecomentario"/>
        </w:rPr>
        <w:annotationRef/>
      </w:r>
      <w:r w:rsidRPr="003E60B9">
        <w:rPr>
          <w:lang w:val="es-ES"/>
        </w:rPr>
        <w:t>Yo aquí sencillamente diría el tipo de aplicación (mobile app), quien la usa (user) y para que sirve (objetivo final, sin entrar en más detalles, que para eso tienes las siguientes secciones).</w:t>
      </w:r>
    </w:p>
  </w:comment>
  <w:comment w:id="12" w:author="nmedina" w:date="2017-11-24T10:14:00Z" w:initials="nmm">
    <w:p w14:paraId="2FA33179" w14:textId="19A5778D" w:rsidR="00325339" w:rsidRPr="00A14569" w:rsidRDefault="00325339">
      <w:pPr>
        <w:pStyle w:val="Textocomentario"/>
        <w:rPr>
          <w:lang w:val="es-ES"/>
        </w:rPr>
      </w:pPr>
      <w:r>
        <w:rPr>
          <w:rStyle w:val="Refdecomentario"/>
        </w:rPr>
        <w:annotationRef/>
      </w:r>
      <w:r w:rsidRPr="00A14569">
        <w:rPr>
          <w:lang w:val="es-ES"/>
        </w:rPr>
        <w:t>En lugar de poner tres y una, creo que queda mejor dos y dos, formando un cuadrado. De todas formas, la idea es dejar solo las figuras que tengan algo relevante que contar sobre ellas y referenciarlas en el texto como Figura 6a o figura 6b explicando eso que es una característica diferenciadora respecto a las otras aplicaciones que has analizado.</w:t>
      </w:r>
    </w:p>
  </w:comment>
  <w:comment w:id="13" w:author="Antonio Benitez" w:date="2017-12-01T16:47:00Z" w:initials="AB">
    <w:p w14:paraId="13E5C03A" w14:textId="45E4C403" w:rsidR="00325339" w:rsidRPr="00F201F7" w:rsidRDefault="00325339">
      <w:pPr>
        <w:pStyle w:val="Textocomentario"/>
        <w:rPr>
          <w:lang w:val="es-ES_tradnl"/>
        </w:rPr>
      </w:pPr>
      <w:r>
        <w:rPr>
          <w:rStyle w:val="Refdecomentario"/>
        </w:rPr>
        <w:annotationRef/>
      </w:r>
      <w:r w:rsidRPr="00F201F7">
        <w:rPr>
          <w:lang w:val="es-ES_tradnl"/>
        </w:rPr>
        <w:t>La figura 6 en sus tres partes muestra el proceso de registro de un Nuevo alimento en sus 3 pasos, por eso no se si casaría con la 4 imagen que muestra únicamente el historial de registros alimentarios. Por eso lo puse se parado.</w:t>
      </w:r>
    </w:p>
  </w:comment>
  <w:comment w:id="14" w:author="Angel Ruiz" w:date="2017-12-13T18:00:00Z" w:initials="b">
    <w:p w14:paraId="59326B73" w14:textId="215F0428" w:rsidR="004A2892" w:rsidRPr="003E60B9" w:rsidRDefault="004A2892">
      <w:pPr>
        <w:pStyle w:val="Textocomentario"/>
        <w:rPr>
          <w:lang w:val="es-ES"/>
        </w:rPr>
      </w:pPr>
      <w:r>
        <w:rPr>
          <w:rStyle w:val="Refdecomentario"/>
        </w:rPr>
        <w:annotationRef/>
      </w:r>
      <w:r w:rsidRPr="003E60B9">
        <w:rPr>
          <w:lang w:val="es-ES"/>
        </w:rPr>
        <w:t>Creo que esta sección está aún floja, ya que es un resumen del artículo (aunque no me queda claro), y debería en cierta medida decir las ventajas y beneficios de la propuesta..</w:t>
      </w:r>
    </w:p>
  </w:comment>
  <w:comment w:id="15" w:author="Antonio Benitez" w:date="2017-12-18T18:51:00Z" w:initials="AB">
    <w:p w14:paraId="60E311DB" w14:textId="7022ACA1" w:rsidR="0046382A" w:rsidRPr="0046382A" w:rsidRDefault="0046382A">
      <w:pPr>
        <w:pStyle w:val="Textocomentario"/>
        <w:rPr>
          <w:lang w:val="es-ES_tradnl"/>
        </w:rPr>
      </w:pPr>
      <w:r>
        <w:rPr>
          <w:rStyle w:val="Refdecomentario"/>
        </w:rPr>
        <w:annotationRef/>
      </w:r>
      <w:r w:rsidRPr="0046382A">
        <w:rPr>
          <w:lang w:val="es-ES_tradnl"/>
        </w:rPr>
        <w:t>He expuesto en dos partes de la conclusi</w:t>
      </w:r>
      <w:r>
        <w:rPr>
          <w:lang w:val="es-ES_tradnl"/>
        </w:rPr>
        <w:t>ón un resumen de que se ha hecho y resumidamente las ventajas que dan frente al estado del arte de las plataformas en las que nos hemos fijado.</w:t>
      </w:r>
    </w:p>
  </w:comment>
  <w:comment w:id="16" w:author="Angel Ruiz" w:date="2017-12-13T17:57:00Z" w:initials="b">
    <w:p w14:paraId="4E257597" w14:textId="7A96F06C" w:rsidR="004A2892" w:rsidRPr="005D4EC7" w:rsidRDefault="004A2892">
      <w:pPr>
        <w:pStyle w:val="Textocomentario"/>
        <w:rPr>
          <w:lang w:val="es-ES_tradnl"/>
        </w:rPr>
      </w:pPr>
      <w:r>
        <w:rPr>
          <w:rStyle w:val="Refdecomentario"/>
        </w:rPr>
        <w:annotationRef/>
      </w:r>
      <w:r w:rsidRPr="005D4EC7">
        <w:rPr>
          <w:lang w:val="es-ES_tradnl"/>
        </w:rPr>
        <w:t>¿multi?</w:t>
      </w:r>
    </w:p>
  </w:comment>
  <w:comment w:id="17" w:author="Antonio Benitez" w:date="2017-12-18T15:31:00Z" w:initials="AB">
    <w:p w14:paraId="08072B34" w14:textId="77777777" w:rsidR="00C9136F" w:rsidRPr="005D4EC7" w:rsidRDefault="00C9136F">
      <w:pPr>
        <w:pStyle w:val="Textocomentario"/>
        <w:rPr>
          <w:lang w:val="es-ES_tradnl"/>
        </w:rPr>
      </w:pPr>
      <w:r>
        <w:rPr>
          <w:rStyle w:val="Refdecomentario"/>
        </w:rPr>
        <w:annotationRef/>
      </w:r>
      <w:r w:rsidRPr="005D4EC7">
        <w:rPr>
          <w:lang w:val="es-ES_tradnl"/>
        </w:rPr>
        <w:t>Para referirme a que tiene diferentes plataformas dentro del esquema general de la arquitectura, es decir trabajan juntas 3 plataformas que pueden ser implementadas en diferentes tecnologias.</w:t>
      </w:r>
    </w:p>
    <w:p w14:paraId="4F383FEE" w14:textId="1D5CB136" w:rsidR="00C9136F" w:rsidRPr="005D4EC7" w:rsidRDefault="00C9136F">
      <w:pPr>
        <w:pStyle w:val="Textocomentario"/>
        <w:rPr>
          <w:lang w:val="es-ES_tradnl"/>
        </w:rPr>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184BA02" w15:done="1"/>
  <w15:commentEx w15:paraId="178A49BD" w15:paraIdParent="0184BA02" w15:done="1"/>
  <w15:commentEx w15:paraId="3CDF20D4" w15:done="0"/>
  <w15:commentEx w15:paraId="48168FCA" w15:paraIdParent="3CDF20D4" w15:done="0"/>
  <w15:commentEx w15:paraId="1AAAE2AF" w15:done="1"/>
  <w15:commentEx w15:paraId="04AB8D1D" w15:paraIdParent="1AAAE2AF" w15:done="1"/>
  <w15:commentEx w15:paraId="2D67841F" w15:done="1"/>
  <w15:commentEx w15:paraId="1CE80CB5" w15:paraIdParent="2D67841F" w15:done="1"/>
  <w15:commentEx w15:paraId="3160D9A1" w15:done="1"/>
  <w15:commentEx w15:paraId="2FA33179" w15:done="0"/>
  <w15:commentEx w15:paraId="13E5C03A" w15:paraIdParent="2FA33179" w15:done="0"/>
  <w15:commentEx w15:paraId="59326B73" w15:done="1"/>
  <w15:commentEx w15:paraId="60E311DB" w15:paraIdParent="59326B73" w15:done="1"/>
  <w15:commentEx w15:paraId="4E257597" w15:done="1"/>
  <w15:commentEx w15:paraId="4F383FEE" w15:paraIdParent="4E25759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184BA02" w16cid:durableId="1DDBDD5C"/>
  <w16cid:commentId w16cid:paraId="74FD8FE6" w16cid:durableId="1DDBDA8D"/>
  <w16cid:commentId w16cid:paraId="03D43CD4" w16cid:durableId="1DDBDE60"/>
  <w16cid:commentId w16cid:paraId="316413F4" w16cid:durableId="1DD00FA4"/>
  <w16cid:commentId w16cid:paraId="42C140FE" w16cid:durableId="1DDBD870"/>
  <w16cid:commentId w16cid:paraId="645E9FCC" w16cid:durableId="1DDBE0F6"/>
  <w16cid:commentId w16cid:paraId="6FCECC3E" w16cid:durableId="1DD00FA5"/>
  <w16cid:commentId w16cid:paraId="660F504F" w16cid:durableId="1DDBE1BC"/>
  <w16cid:commentId w16cid:paraId="4E417762" w16cid:durableId="1DDBE58C"/>
  <w16cid:commentId w16cid:paraId="2AE6FD2A" w16cid:durableId="1DC420A0"/>
  <w16cid:commentId w16cid:paraId="3043F493" w16cid:durableId="1DD00FA7"/>
  <w16cid:commentId w16cid:paraId="686193DD" w16cid:durableId="1DDBE2D6"/>
  <w16cid:commentId w16cid:paraId="67ABA720" w16cid:durableId="1DDBE3D2"/>
  <w16cid:commentId w16cid:paraId="09919E34" w16cid:durableId="1DDBE36C"/>
  <w16cid:commentId w16cid:paraId="07E1B66B" w16cid:durableId="1DDBE436"/>
  <w16cid:commentId w16cid:paraId="1AAAE2AF" w16cid:durableId="1DDBE466"/>
  <w16cid:commentId w16cid:paraId="38280540" w16cid:durableId="1DDBE51B"/>
  <w16cid:commentId w16cid:paraId="225A7D4E" w16cid:durableId="1DDBE564"/>
  <w16cid:commentId w16cid:paraId="3ECCD13B" w16cid:durableId="1DDBE6B9"/>
  <w16cid:commentId w16cid:paraId="472A50E5" w16cid:durableId="1DDBE72B"/>
  <w16cid:commentId w16cid:paraId="2D67841F" w16cid:durableId="1DDBE7AB"/>
  <w16cid:commentId w16cid:paraId="3160D9A1" w16cid:durableId="1DDBE7F6"/>
  <w16cid:commentId w16cid:paraId="2C4ACE08" w16cid:durableId="1DDBE83B"/>
  <w16cid:commentId w16cid:paraId="2FA33179" w16cid:durableId="1DC420BB"/>
  <w16cid:commentId w16cid:paraId="13E5C03A" w16cid:durableId="1DD00FA9"/>
  <w16cid:commentId w16cid:paraId="59326B73" w16cid:durableId="1DDBE924"/>
  <w16cid:commentId w16cid:paraId="6402C5BA" w16cid:durableId="1DDBE87D"/>
  <w16cid:commentId w16cid:paraId="4E257597" w16cid:durableId="1DDBE89D"/>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7EE729" w14:textId="77777777" w:rsidR="009866CB" w:rsidRDefault="009866CB" w:rsidP="00C1340D">
      <w:r>
        <w:separator/>
      </w:r>
    </w:p>
  </w:endnote>
  <w:endnote w:type="continuationSeparator" w:id="0">
    <w:p w14:paraId="5D081F67" w14:textId="77777777" w:rsidR="009866CB" w:rsidRDefault="009866CB" w:rsidP="00C134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inion Pro">
    <w:altName w:val="Cambria Math"/>
    <w:panose1 w:val="02040503050306020203"/>
    <w:charset w:val="00"/>
    <w:family w:val="roman"/>
    <w:notTrueType/>
    <w:pitch w:val="variable"/>
    <w:sig w:usb0="60000287"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C4E57A" w14:textId="77777777" w:rsidR="00325339" w:rsidRPr="00CC2C1C" w:rsidRDefault="00325339" w:rsidP="00CC2C1C">
    <w:pPr>
      <w:pStyle w:val="Piedepgina"/>
      <w:spacing w:line="240" w:lineRule="auto"/>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i/>
      </w:rPr>
      <w:id w:val="1717389558"/>
      <w:docPartObj>
        <w:docPartGallery w:val="Page Numbers (Top of Page)"/>
        <w:docPartUnique/>
      </w:docPartObj>
    </w:sdtPr>
    <w:sdtEndPr>
      <w:rPr>
        <w:i w:val="0"/>
      </w:rPr>
    </w:sdtEndPr>
    <w:sdtContent>
      <w:p w14:paraId="64CBF38C" w14:textId="77777777" w:rsidR="00325339" w:rsidRPr="008B308E" w:rsidRDefault="00325339" w:rsidP="00EA33A3">
        <w:pPr>
          <w:pStyle w:val="MDPIfooterfirstpage"/>
          <w:spacing w:line="240" w:lineRule="auto"/>
          <w:jc w:val="both"/>
          <w:rPr>
            <w:lang w:val="fr-CH"/>
          </w:rPr>
        </w:pPr>
        <w:r w:rsidRPr="00544B3D">
          <w:rPr>
            <w:i/>
            <w:szCs w:val="16"/>
            <w:lang w:val="it-IT"/>
          </w:rPr>
          <w:t>Sensors</w:t>
        </w:r>
        <w:r w:rsidRPr="00544B3D">
          <w:rPr>
            <w:szCs w:val="16"/>
            <w:lang w:val="it-IT"/>
          </w:rPr>
          <w:t xml:space="preserve"> </w:t>
        </w:r>
        <w:r w:rsidRPr="00544B3D">
          <w:rPr>
            <w:b/>
            <w:szCs w:val="16"/>
            <w:lang w:val="it-IT"/>
          </w:rPr>
          <w:t>201</w:t>
        </w:r>
        <w:r>
          <w:rPr>
            <w:rFonts w:eastAsia="SimSun"/>
            <w:b/>
            <w:szCs w:val="16"/>
            <w:lang w:val="it-IT" w:eastAsia="zh-CN"/>
          </w:rPr>
          <w:t>7</w:t>
        </w:r>
        <w:r w:rsidRPr="00544B3D">
          <w:rPr>
            <w:szCs w:val="16"/>
            <w:lang w:val="it-IT"/>
          </w:rPr>
          <w:t xml:space="preserve">, </w:t>
        </w:r>
        <w:r w:rsidRPr="00544B3D">
          <w:rPr>
            <w:i/>
            <w:szCs w:val="16"/>
            <w:lang w:val="it-IT" w:eastAsia="zh-CN"/>
          </w:rPr>
          <w:t>1</w:t>
        </w:r>
        <w:r>
          <w:rPr>
            <w:rFonts w:eastAsia="SimSun"/>
            <w:i/>
            <w:szCs w:val="16"/>
            <w:lang w:val="it-IT" w:eastAsia="zh-CN"/>
          </w:rPr>
          <w:t>7</w:t>
        </w:r>
        <w:r w:rsidRPr="00544B3D">
          <w:rPr>
            <w:rFonts w:eastAsia="SimSun"/>
            <w:szCs w:val="16"/>
            <w:lang w:val="it-IT" w:eastAsia="zh-CN"/>
          </w:rPr>
          <w:t>,</w:t>
        </w:r>
        <w:r w:rsidRPr="00544B3D">
          <w:rPr>
            <w:iCs/>
            <w:szCs w:val="16"/>
            <w:lang w:val="it-IT"/>
          </w:rPr>
          <w:t xml:space="preserve"> </w:t>
        </w:r>
        <w:r>
          <w:rPr>
            <w:lang w:val="fr-CH"/>
          </w:rPr>
          <w:t>x</w:t>
        </w:r>
        <w:r w:rsidRPr="008B308E">
          <w:rPr>
            <w:lang w:val="fr-CH"/>
          </w:rPr>
          <w:t>; doi:</w:t>
        </w:r>
        <w:r w:rsidRPr="00B82630">
          <w:rPr>
            <w:szCs w:val="16"/>
            <w:lang w:val="en-GB"/>
          </w:rPr>
          <w:t xml:space="preserve"> </w:t>
        </w:r>
        <w:r>
          <w:rPr>
            <w:szCs w:val="16"/>
            <w:lang w:val="en-GB"/>
          </w:rPr>
          <w:t xml:space="preserve">FOR PEER REVIEW </w:t>
        </w:r>
        <w:r w:rsidRPr="008B308E">
          <w:rPr>
            <w:lang w:val="fr-CH"/>
          </w:rPr>
          <w:tab/>
          <w:t>www.mdpi.com/journal/</w:t>
        </w:r>
        <w:r w:rsidRPr="00544B3D">
          <w:rPr>
            <w:lang w:val="it-IT"/>
          </w:rPr>
          <w:t>sensors</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5DD12F" w14:textId="77777777" w:rsidR="009866CB" w:rsidRDefault="009866CB" w:rsidP="00C1340D">
      <w:r>
        <w:separator/>
      </w:r>
    </w:p>
  </w:footnote>
  <w:footnote w:type="continuationSeparator" w:id="0">
    <w:p w14:paraId="7E37A42B" w14:textId="77777777" w:rsidR="009866CB" w:rsidRDefault="009866CB" w:rsidP="00C1340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C7CD9" w14:textId="77777777" w:rsidR="00325339" w:rsidRDefault="00325339" w:rsidP="00225F3F">
    <w:pPr>
      <w:pStyle w:val="Encabezado"/>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888EA" w14:textId="277463BA" w:rsidR="00325339" w:rsidRPr="00DC1886" w:rsidRDefault="00325339" w:rsidP="00DC1886">
    <w:pPr>
      <w:adjustRightInd w:val="0"/>
      <w:snapToGrid w:val="0"/>
      <w:spacing w:after="240" w:line="240" w:lineRule="auto"/>
      <w:rPr>
        <w:rFonts w:ascii="Palatino Linotype" w:hAnsi="Palatino Linotype"/>
        <w:sz w:val="16"/>
      </w:rPr>
    </w:pPr>
    <w:r>
      <w:rPr>
        <w:rFonts w:ascii="Palatino Linotype" w:hAnsi="Palatino Linotype"/>
        <w:i/>
        <w:sz w:val="16"/>
      </w:rPr>
      <w:t xml:space="preserve">Sensors </w:t>
    </w:r>
    <w:r>
      <w:rPr>
        <w:rFonts w:ascii="Palatino Linotype" w:hAnsi="Palatino Linotype"/>
        <w:b/>
        <w:sz w:val="16"/>
      </w:rPr>
      <w:t>2017</w:t>
    </w:r>
    <w:r>
      <w:rPr>
        <w:rFonts w:ascii="Palatino Linotype" w:hAnsi="Palatino Linotype"/>
        <w:sz w:val="16"/>
      </w:rPr>
      <w:t xml:space="preserve">, </w:t>
    </w:r>
    <w:r>
      <w:rPr>
        <w:rFonts w:ascii="Palatino Linotype" w:hAnsi="Palatino Linotype"/>
        <w:i/>
        <w:sz w:val="16"/>
      </w:rPr>
      <w:t>17</w:t>
    </w:r>
    <w:r>
      <w:rPr>
        <w:rFonts w:ascii="Palatino Linotype" w:hAnsi="Palatino Linotype"/>
        <w:sz w:val="16"/>
      </w:rPr>
      <w:t xml:space="preserve">, x FOR PEER REVIEW </w:t>
    </w:r>
    <w:r>
      <w:rPr>
        <w:rFonts w:ascii="Palatino Linotype" w:hAnsi="Palatino Linotype"/>
        <w:sz w:val="16"/>
      </w:rPr>
      <w:ptab w:relativeTo="margin" w:alignment="right" w:leader="none"/>
    </w:r>
    <w:r>
      <w:rPr>
        <w:rFonts w:ascii="Palatino Linotype" w:hAnsi="Palatino Linotype"/>
        <w:sz w:val="16"/>
      </w:rPr>
      <w:fldChar w:fldCharType="begin"/>
    </w:r>
    <w:r>
      <w:rPr>
        <w:rFonts w:ascii="Palatino Linotype" w:hAnsi="Palatino Linotype"/>
        <w:sz w:val="16"/>
      </w:rPr>
      <w:instrText xml:space="preserve"> PAGE  </w:instrText>
    </w:r>
    <w:r>
      <w:rPr>
        <w:rFonts w:ascii="Palatino Linotype" w:hAnsi="Palatino Linotype"/>
        <w:sz w:val="16"/>
      </w:rPr>
      <w:fldChar w:fldCharType="separate"/>
    </w:r>
    <w:r w:rsidR="006F6A61">
      <w:rPr>
        <w:rFonts w:ascii="Palatino Linotype" w:hAnsi="Palatino Linotype"/>
        <w:noProof/>
        <w:sz w:val="16"/>
      </w:rPr>
      <w:t>15</w:t>
    </w:r>
    <w:r>
      <w:rPr>
        <w:rFonts w:ascii="Palatino Linotype" w:hAnsi="Palatino Linotype"/>
        <w:sz w:val="16"/>
      </w:rPr>
      <w:fldChar w:fldCharType="end"/>
    </w:r>
    <w:r>
      <w:rPr>
        <w:rFonts w:ascii="Palatino Linotype" w:hAnsi="Palatino Linotype"/>
        <w:sz w:val="16"/>
      </w:rPr>
      <w:t xml:space="preserve"> of </w:t>
    </w:r>
    <w:r>
      <w:rPr>
        <w:rFonts w:ascii="Palatino Linotype" w:hAnsi="Palatino Linotype"/>
        <w:sz w:val="16"/>
      </w:rPr>
      <w:fldChar w:fldCharType="begin"/>
    </w:r>
    <w:r>
      <w:rPr>
        <w:rFonts w:ascii="Palatino Linotype" w:hAnsi="Palatino Linotype"/>
        <w:sz w:val="16"/>
      </w:rPr>
      <w:instrText xml:space="preserve"> NUMPAGES  </w:instrText>
    </w:r>
    <w:r>
      <w:rPr>
        <w:rFonts w:ascii="Palatino Linotype" w:hAnsi="Palatino Linotype"/>
        <w:sz w:val="16"/>
      </w:rPr>
      <w:fldChar w:fldCharType="separate"/>
    </w:r>
    <w:r w:rsidR="006F6A61">
      <w:rPr>
        <w:rFonts w:ascii="Palatino Linotype" w:hAnsi="Palatino Linotype"/>
        <w:noProof/>
        <w:sz w:val="16"/>
      </w:rPr>
      <w:t>15</w:t>
    </w:r>
    <w:r>
      <w:rPr>
        <w:rFonts w:ascii="Palatino Linotype" w:hAnsi="Palatino Linotype"/>
        <w:sz w:val="16"/>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70BC17" w14:textId="77777777" w:rsidR="00325339" w:rsidRDefault="00325339" w:rsidP="008810B3">
    <w:pPr>
      <w:pStyle w:val="MDPIheaderjournallogo"/>
    </w:pPr>
    <w:r>
      <w:rPr>
        <w:i w:val="0"/>
        <w:noProof/>
        <w:szCs w:val="16"/>
        <w:lang w:val="es-ES_tradnl" w:eastAsia="es-ES_tradnl"/>
      </w:rPr>
      <mc:AlternateContent>
        <mc:Choice Requires="wps">
          <w:drawing>
            <wp:anchor distT="45720" distB="45720" distL="114300" distR="114300" simplePos="0" relativeHeight="251657728" behindDoc="1" locked="0" layoutInCell="1" allowOverlap="1" wp14:anchorId="5E9C52F2" wp14:editId="2E26FCA9">
              <wp:simplePos x="0" y="0"/>
              <wp:positionH relativeFrom="rightMargin">
                <wp:posOffset>-558165</wp:posOffset>
              </wp:positionH>
              <wp:positionV relativeFrom="paragraph">
                <wp:posOffset>0</wp:posOffset>
              </wp:positionV>
              <wp:extent cx="580390" cy="70929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 cy="709295"/>
                      </a:xfrm>
                      <a:prstGeom prst="rect">
                        <a:avLst/>
                      </a:prstGeom>
                      <a:solidFill>
                        <a:srgbClr val="FFFFFF"/>
                      </a:solidFill>
                      <a:ln w="9525">
                        <a:noFill/>
                        <a:miter lim="800000"/>
                        <a:headEnd/>
                        <a:tailEnd/>
                      </a:ln>
                    </wps:spPr>
                    <wps:txbx>
                      <w:txbxContent>
                        <w:p w14:paraId="32523C37" w14:textId="77777777" w:rsidR="00325339" w:rsidRDefault="00325339" w:rsidP="00D17D80">
                          <w:pPr>
                            <w:pStyle w:val="MDPIheaderjournallogo"/>
                            <w:jc w:val="center"/>
                            <w:rPr>
                              <w:i w:val="0"/>
                              <w:szCs w:val="16"/>
                            </w:rPr>
                          </w:pPr>
                          <w:r w:rsidRPr="00DA7BAE">
                            <w:rPr>
                              <w:i w:val="0"/>
                              <w:noProof/>
                              <w:szCs w:val="16"/>
                              <w:lang w:val="es-ES_tradnl" w:eastAsia="es-ES_tradnl"/>
                            </w:rPr>
                            <w:drawing>
                              <wp:inline distT="0" distB="0" distL="0" distR="0" wp14:anchorId="65ECE1DF" wp14:editId="4BA20C6A">
                                <wp:extent cx="546216" cy="360000"/>
                                <wp:effectExtent l="19050" t="0" r="6234" b="0"/>
                                <wp:docPr id="6"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ori\png\logo-m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6216" cy="360000"/>
                                        </a:xfrm>
                                        <a:prstGeom prst="rect">
                                          <a:avLst/>
                                        </a:prstGeom>
                                        <a:noFill/>
                                        <a:ln>
                                          <a:noFill/>
                                        </a:ln>
                                      </pic:spPr>
                                    </pic:pic>
                                  </a:graphicData>
                                </a:graphic>
                              </wp:inline>
                            </w:drawing>
                          </w:r>
                        </w:p>
                      </w:txbxContent>
                    </wps:txbx>
                    <wps:bodyPr rot="0" vert="horz" wrap="non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9C52F2" id="_x0000_t202" coordsize="21600,21600" o:spt="202" path="m,l,21600r21600,l21600,xe">
              <v:stroke joinstyle="miter"/>
              <v:path gradientshapeok="t" o:connecttype="rect"/>
            </v:shapetype>
            <v:shape id="Text Box 2" o:spid="_x0000_s1026" type="#_x0000_t202" style="position:absolute;margin-left:-43.95pt;margin-top:0;width:45.7pt;height:55.85pt;z-index:-251658752;visibility:visible;mso-wrap-style:non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" stroked="f">
              <v:textbox inset="0,0,0,0">
                <w:txbxContent>
                  <w:p w14:paraId="32523C37" w14:textId="77777777" w:rsidR="00325339" w:rsidRDefault="00325339" w:rsidP="00D17D80">
                    <w:pPr>
                      <w:pStyle w:val="MDPIheaderjournallogo"/>
                      <w:jc w:val="center"/>
                      <w:rPr>
                        <w:i w:val="0"/>
                        <w:szCs w:val="16"/>
                      </w:rPr>
                    </w:pPr>
                    <w:r w:rsidRPr="00DA7BAE">
                      <w:rPr>
                        <w:i w:val="0"/>
                        <w:noProof/>
                        <w:szCs w:val="16"/>
                        <w:lang w:val="es-ES_tradnl" w:eastAsia="es-ES_tradnl"/>
                      </w:rPr>
                      <w:drawing>
                        <wp:inline distT="0" distB="0" distL="0" distR="0" wp14:anchorId="65ECE1DF" wp14:editId="4BA20C6A">
                          <wp:extent cx="546216" cy="360000"/>
                          <wp:effectExtent l="19050" t="0" r="6234" b="0"/>
                          <wp:docPr id="6"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ori\png\logo-m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6216" cy="360000"/>
                                  </a:xfrm>
                                  <a:prstGeom prst="rect">
                                    <a:avLst/>
                                  </a:prstGeom>
                                  <a:noFill/>
                                  <a:ln>
                                    <a:noFill/>
                                  </a:ln>
                                </pic:spPr>
                              </pic:pic>
                            </a:graphicData>
                          </a:graphic>
                        </wp:inline>
                      </w:drawing>
                    </w:r>
                  </w:p>
                </w:txbxContent>
              </v:textbox>
              <w10:wrap anchorx="margin"/>
            </v:shape>
          </w:pict>
        </mc:Fallback>
      </mc:AlternateContent>
    </w:r>
    <w:r>
      <w:rPr>
        <w:noProof/>
        <w:lang w:val="es-ES_tradnl" w:eastAsia="es-ES_tradnl"/>
      </w:rPr>
      <w:drawing>
        <wp:inline distT="0" distB="0" distL="0" distR="0" wp14:anchorId="28B7B02B" wp14:editId="29EE341E">
          <wp:extent cx="1481052" cy="432000"/>
          <wp:effectExtent l="0" t="0" r="5080" b="6350"/>
          <wp:docPr id="3" name="Picture 3" descr="C:\Users\home\Desktop\logos\png\senso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png\sensors-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81052" cy="4320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0A245F"/>
    <w:multiLevelType w:val="hybridMultilevel"/>
    <w:tmpl w:val="F5B0EDEA"/>
    <w:lvl w:ilvl="0" w:tplc="D9A88984">
      <w:start w:val="1"/>
      <w:numFmt w:val="decimal"/>
      <w:pStyle w:val="MDPI71References"/>
      <w:lvlText w:val="%1."/>
      <w:lvlJc w:val="left"/>
      <w:pPr>
        <w:ind w:left="780" w:hanging="42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2" w15:restartNumberingAfterBreak="0">
    <w:nsid w:val="369A6535"/>
    <w:multiLevelType w:val="hybridMultilevel"/>
    <w:tmpl w:val="3CB68362"/>
    <w:lvl w:ilvl="0" w:tplc="B2367048">
      <w:start w:val="1"/>
      <w:numFmt w:val="bullet"/>
      <w:pStyle w:val="MDPI38bullet"/>
      <w:lvlText w:val=""/>
      <w:lvlJc w:val="left"/>
      <w:pPr>
        <w:ind w:left="1200" w:hanging="360"/>
      </w:pPr>
      <w:rPr>
        <w:rFonts w:ascii="Symbol" w:hAnsi="Symbol" w:hint="default"/>
      </w:rPr>
    </w:lvl>
    <w:lvl w:ilvl="1" w:tplc="08070003">
      <w:start w:val="1"/>
      <w:numFmt w:val="bullet"/>
      <w:lvlText w:val="o"/>
      <w:lvlJc w:val="left"/>
      <w:pPr>
        <w:ind w:left="1920" w:hanging="360"/>
      </w:pPr>
      <w:rPr>
        <w:rFonts w:ascii="Courier New" w:hAnsi="Courier New" w:cs="Courier New" w:hint="default"/>
      </w:rPr>
    </w:lvl>
    <w:lvl w:ilvl="2" w:tplc="08070005" w:tentative="1">
      <w:start w:val="1"/>
      <w:numFmt w:val="bullet"/>
      <w:lvlText w:val=""/>
      <w:lvlJc w:val="left"/>
      <w:pPr>
        <w:ind w:left="2640" w:hanging="360"/>
      </w:pPr>
      <w:rPr>
        <w:rFonts w:ascii="Wingdings" w:hAnsi="Wingdings" w:hint="default"/>
      </w:rPr>
    </w:lvl>
    <w:lvl w:ilvl="3" w:tplc="08070001" w:tentative="1">
      <w:start w:val="1"/>
      <w:numFmt w:val="bullet"/>
      <w:lvlText w:val=""/>
      <w:lvlJc w:val="left"/>
      <w:pPr>
        <w:ind w:left="3360" w:hanging="360"/>
      </w:pPr>
      <w:rPr>
        <w:rFonts w:ascii="Symbol" w:hAnsi="Symbol" w:hint="default"/>
      </w:rPr>
    </w:lvl>
    <w:lvl w:ilvl="4" w:tplc="08070003" w:tentative="1">
      <w:start w:val="1"/>
      <w:numFmt w:val="bullet"/>
      <w:lvlText w:val="o"/>
      <w:lvlJc w:val="left"/>
      <w:pPr>
        <w:ind w:left="4080" w:hanging="360"/>
      </w:pPr>
      <w:rPr>
        <w:rFonts w:ascii="Courier New" w:hAnsi="Courier New" w:cs="Courier New" w:hint="default"/>
      </w:rPr>
    </w:lvl>
    <w:lvl w:ilvl="5" w:tplc="08070005" w:tentative="1">
      <w:start w:val="1"/>
      <w:numFmt w:val="bullet"/>
      <w:lvlText w:val=""/>
      <w:lvlJc w:val="left"/>
      <w:pPr>
        <w:ind w:left="4800" w:hanging="360"/>
      </w:pPr>
      <w:rPr>
        <w:rFonts w:ascii="Wingdings" w:hAnsi="Wingdings" w:hint="default"/>
      </w:rPr>
    </w:lvl>
    <w:lvl w:ilvl="6" w:tplc="08070001" w:tentative="1">
      <w:start w:val="1"/>
      <w:numFmt w:val="bullet"/>
      <w:lvlText w:val=""/>
      <w:lvlJc w:val="left"/>
      <w:pPr>
        <w:ind w:left="5520" w:hanging="360"/>
      </w:pPr>
      <w:rPr>
        <w:rFonts w:ascii="Symbol" w:hAnsi="Symbol" w:hint="default"/>
      </w:rPr>
    </w:lvl>
    <w:lvl w:ilvl="7" w:tplc="08070003" w:tentative="1">
      <w:start w:val="1"/>
      <w:numFmt w:val="bullet"/>
      <w:lvlText w:val="o"/>
      <w:lvlJc w:val="left"/>
      <w:pPr>
        <w:ind w:left="6240" w:hanging="360"/>
      </w:pPr>
      <w:rPr>
        <w:rFonts w:ascii="Courier New" w:hAnsi="Courier New" w:cs="Courier New" w:hint="default"/>
      </w:rPr>
    </w:lvl>
    <w:lvl w:ilvl="8" w:tplc="08070005" w:tentative="1">
      <w:start w:val="1"/>
      <w:numFmt w:val="bullet"/>
      <w:lvlText w:val=""/>
      <w:lvlJc w:val="left"/>
      <w:pPr>
        <w:ind w:left="6960" w:hanging="360"/>
      </w:pPr>
      <w:rPr>
        <w:rFonts w:ascii="Wingdings" w:hAnsi="Wingdings" w:hint="default"/>
      </w:rPr>
    </w:lvl>
  </w:abstractNum>
  <w:abstractNum w:abstractNumId="3" w15:restartNumberingAfterBreak="0">
    <w:nsid w:val="37921AA3"/>
    <w:multiLevelType w:val="hybridMultilevel"/>
    <w:tmpl w:val="39B65FF0"/>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4" w15:restartNumberingAfterBreak="0">
    <w:nsid w:val="430B505B"/>
    <w:multiLevelType w:val="hybridMultilevel"/>
    <w:tmpl w:val="4F54A490"/>
    <w:lvl w:ilvl="0" w:tplc="3BA0C004">
      <w:start w:val="1"/>
      <w:numFmt w:val="decimal"/>
      <w:pStyle w:val="Mdeck8references"/>
      <w:lvlText w:val="%1."/>
      <w:lvlJc w:val="left"/>
      <w:pPr>
        <w:ind w:left="782" w:hanging="42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73C370A"/>
    <w:multiLevelType w:val="hybridMultilevel"/>
    <w:tmpl w:val="77BCDA84"/>
    <w:lvl w:ilvl="0" w:tplc="9668B0B2">
      <w:start w:val="1"/>
      <w:numFmt w:val="bullet"/>
      <w:pStyle w:val="Mdeck4textbulletlist"/>
      <w:lvlText w:val=""/>
      <w:lvlJc w:val="left"/>
      <w:pPr>
        <w:ind w:left="1429" w:hanging="357"/>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6" w15:restartNumberingAfterBreak="0">
    <w:nsid w:val="6DB20A64"/>
    <w:multiLevelType w:val="hybridMultilevel"/>
    <w:tmpl w:val="A130396C"/>
    <w:lvl w:ilvl="0" w:tplc="10ACE5BA">
      <w:start w:val="1"/>
      <w:numFmt w:val="decimal"/>
      <w:pStyle w:val="Mdeck4textnumberedlist"/>
      <w:lvlText w:val="%1."/>
      <w:lvlJc w:val="left"/>
      <w:pPr>
        <w:ind w:left="1429" w:hanging="357"/>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num w:numId="1">
    <w:abstractNumId w:val="1"/>
  </w:num>
  <w:num w:numId="2">
    <w:abstractNumId w:val="2"/>
  </w:num>
  <w:num w:numId="3">
    <w:abstractNumId w:val="0"/>
  </w:num>
  <w:num w:numId="4">
    <w:abstractNumId w:val="1"/>
  </w:num>
  <w:num w:numId="5">
    <w:abstractNumId w:val="2"/>
  </w:num>
  <w:num w:numId="6">
    <w:abstractNumId w:val="0"/>
  </w:num>
  <w:num w:numId="7">
    <w:abstractNumId w:val="5"/>
  </w:num>
  <w:num w:numId="8">
    <w:abstractNumId w:val="6"/>
  </w:num>
  <w:num w:numId="9">
    <w:abstractNumId w:val="4"/>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2"/>
  </w:num>
  <w:num w:numId="13">
    <w:abstractNumId w:val="0"/>
  </w:num>
  <w:num w:numId="14">
    <w:abstractNumId w:val="0"/>
  </w:num>
  <w:num w:numId="15">
    <w:abstractNumId w:val="2"/>
  </w:num>
  <w:num w:numId="16">
    <w:abstractNumId w:val="3"/>
  </w:num>
  <w:num w:numId="17">
    <w:abstractNumId w:val="0"/>
  </w:num>
  <w:numIdMacAtCleanup w:val="10"/>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gel Ruiz">
    <w15:presenceInfo w15:providerId="None" w15:userId="Angel Ruiz"/>
  </w15:person>
  <w15:person w15:author="Antonio Benitez">
    <w15:presenceInfo w15:providerId="Windows Live" w15:userId="af07af2d5cefe94f"/>
  </w15:person>
  <w15:person w15:author="MNoguera">
    <w15:presenceInfo w15:providerId="None" w15:userId="MNogue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activeWritingStyle w:appName="MSWord" w:lang="es-ES_tradnl" w:vendorID="64" w:dllVersion="6" w:nlCheck="1" w:checkStyle="0"/>
  <w:activeWritingStyle w:appName="MSWord" w:lang="en-US" w:vendorID="64" w:dllVersion="0" w:nlCheck="1" w:checkStyle="0"/>
  <w:activeWritingStyle w:appName="MSWord" w:lang="es-ES_tradnl" w:vendorID="64" w:dllVersion="0" w:nlCheck="1" w:checkStyle="0"/>
  <w:activeWritingStyle w:appName="MSWord" w:lang="es-ES" w:vendorID="64" w:dllVersion="6" w:nlCheck="1" w:checkStyle="0"/>
  <w:activeWritingStyle w:appName="MSWord" w:lang="de-DE" w:vendorID="64" w:dllVersion="6" w:nlCheck="1" w:checkStyle="1"/>
  <w:activeWritingStyle w:appName="MSWord" w:lang="es-ES" w:vendorID="64" w:dllVersion="0" w:nlCheck="1" w:checkStyle="0"/>
  <w:activeWritingStyle w:appName="MSWord" w:lang="en-US" w:vendorID="64" w:dllVersion="131078" w:nlCheck="1" w:checkStyle="0"/>
  <w:activeWritingStyle w:appName="MSWord" w:lang="es-ES_tradnl" w:vendorID="64" w:dllVersion="131078" w:nlCheck="1" w:checkStyle="0"/>
  <w:activeWritingStyle w:appName="MSWord" w:lang="es-ES" w:vendorID="64" w:dllVersion="131078" w:nlCheck="1" w:checkStyle="0"/>
  <w:activeWritingStyle w:appName="MSWord" w:lang="en-GB" w:vendorID="64" w:dllVersion="131078" w:nlCheck="1" w:checkStyle="1"/>
  <w:attachedTemplate r:id="rId1"/>
  <w:trackRevisions/>
  <w:defaultTabStop w:val="420"/>
  <w:hyphenationZone w:val="425"/>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D80"/>
    <w:rsid w:val="00000637"/>
    <w:rsid w:val="000006F8"/>
    <w:rsid w:val="000046B6"/>
    <w:rsid w:val="00004BA7"/>
    <w:rsid w:val="00005FC2"/>
    <w:rsid w:val="00011BC3"/>
    <w:rsid w:val="00011EFF"/>
    <w:rsid w:val="0001283B"/>
    <w:rsid w:val="00013CEC"/>
    <w:rsid w:val="0002090C"/>
    <w:rsid w:val="00023858"/>
    <w:rsid w:val="00024621"/>
    <w:rsid w:val="0002467B"/>
    <w:rsid w:val="00025A91"/>
    <w:rsid w:val="00025C56"/>
    <w:rsid w:val="000319B8"/>
    <w:rsid w:val="00032911"/>
    <w:rsid w:val="0003351A"/>
    <w:rsid w:val="00033C55"/>
    <w:rsid w:val="00034840"/>
    <w:rsid w:val="00034BF8"/>
    <w:rsid w:val="000353B2"/>
    <w:rsid w:val="000361F7"/>
    <w:rsid w:val="00036B3A"/>
    <w:rsid w:val="00037F00"/>
    <w:rsid w:val="00040AD6"/>
    <w:rsid w:val="000412A8"/>
    <w:rsid w:val="00041A10"/>
    <w:rsid w:val="0004245C"/>
    <w:rsid w:val="00042C12"/>
    <w:rsid w:val="000439F3"/>
    <w:rsid w:val="00043F91"/>
    <w:rsid w:val="00044417"/>
    <w:rsid w:val="0004473F"/>
    <w:rsid w:val="00045898"/>
    <w:rsid w:val="00047FB0"/>
    <w:rsid w:val="00050716"/>
    <w:rsid w:val="00050C65"/>
    <w:rsid w:val="000520E3"/>
    <w:rsid w:val="000551E0"/>
    <w:rsid w:val="00055835"/>
    <w:rsid w:val="000562B9"/>
    <w:rsid w:val="00056352"/>
    <w:rsid w:val="00056DBB"/>
    <w:rsid w:val="000578BD"/>
    <w:rsid w:val="000602E4"/>
    <w:rsid w:val="0006039F"/>
    <w:rsid w:val="000605CD"/>
    <w:rsid w:val="00063A6A"/>
    <w:rsid w:val="0006467F"/>
    <w:rsid w:val="00067A2E"/>
    <w:rsid w:val="00071D03"/>
    <w:rsid w:val="00073BD9"/>
    <w:rsid w:val="00077A9D"/>
    <w:rsid w:val="0008052B"/>
    <w:rsid w:val="00082C1A"/>
    <w:rsid w:val="00082D78"/>
    <w:rsid w:val="000833FA"/>
    <w:rsid w:val="000848F9"/>
    <w:rsid w:val="00090864"/>
    <w:rsid w:val="00092AB0"/>
    <w:rsid w:val="00092D89"/>
    <w:rsid w:val="00094176"/>
    <w:rsid w:val="000A0E49"/>
    <w:rsid w:val="000A0F29"/>
    <w:rsid w:val="000A1228"/>
    <w:rsid w:val="000A22B6"/>
    <w:rsid w:val="000A237F"/>
    <w:rsid w:val="000A3155"/>
    <w:rsid w:val="000A411D"/>
    <w:rsid w:val="000A45A9"/>
    <w:rsid w:val="000A5FAE"/>
    <w:rsid w:val="000B05D0"/>
    <w:rsid w:val="000B2D70"/>
    <w:rsid w:val="000B38AC"/>
    <w:rsid w:val="000B529D"/>
    <w:rsid w:val="000B5482"/>
    <w:rsid w:val="000B7EF6"/>
    <w:rsid w:val="000C299D"/>
    <w:rsid w:val="000C306D"/>
    <w:rsid w:val="000C4A82"/>
    <w:rsid w:val="000C4B5D"/>
    <w:rsid w:val="000C4FB6"/>
    <w:rsid w:val="000C7429"/>
    <w:rsid w:val="000D0305"/>
    <w:rsid w:val="000D062B"/>
    <w:rsid w:val="000D0745"/>
    <w:rsid w:val="000D0874"/>
    <w:rsid w:val="000D093A"/>
    <w:rsid w:val="000D166F"/>
    <w:rsid w:val="000D24E3"/>
    <w:rsid w:val="000D2842"/>
    <w:rsid w:val="000D2F06"/>
    <w:rsid w:val="000D5554"/>
    <w:rsid w:val="000D5B3A"/>
    <w:rsid w:val="000D73AF"/>
    <w:rsid w:val="000E08FD"/>
    <w:rsid w:val="000E0E5C"/>
    <w:rsid w:val="000E0F80"/>
    <w:rsid w:val="000E35FE"/>
    <w:rsid w:val="000E37D1"/>
    <w:rsid w:val="000E3E60"/>
    <w:rsid w:val="000E61FE"/>
    <w:rsid w:val="000E7A5D"/>
    <w:rsid w:val="000F0E85"/>
    <w:rsid w:val="000F0F9F"/>
    <w:rsid w:val="000F2992"/>
    <w:rsid w:val="000F4E0E"/>
    <w:rsid w:val="000F6127"/>
    <w:rsid w:val="000F6EC1"/>
    <w:rsid w:val="000F7D10"/>
    <w:rsid w:val="00100883"/>
    <w:rsid w:val="00100B2F"/>
    <w:rsid w:val="00100FE2"/>
    <w:rsid w:val="001022AA"/>
    <w:rsid w:val="00103634"/>
    <w:rsid w:val="00104294"/>
    <w:rsid w:val="00107F31"/>
    <w:rsid w:val="00112135"/>
    <w:rsid w:val="00112DC3"/>
    <w:rsid w:val="00114A38"/>
    <w:rsid w:val="001170CF"/>
    <w:rsid w:val="0011779E"/>
    <w:rsid w:val="0012125D"/>
    <w:rsid w:val="00124285"/>
    <w:rsid w:val="0012462F"/>
    <w:rsid w:val="00124D4E"/>
    <w:rsid w:val="001251BA"/>
    <w:rsid w:val="001268A0"/>
    <w:rsid w:val="00127B58"/>
    <w:rsid w:val="00130F88"/>
    <w:rsid w:val="00131F3D"/>
    <w:rsid w:val="00133331"/>
    <w:rsid w:val="001352B6"/>
    <w:rsid w:val="00135C14"/>
    <w:rsid w:val="00140A39"/>
    <w:rsid w:val="0014158B"/>
    <w:rsid w:val="00143181"/>
    <w:rsid w:val="00144660"/>
    <w:rsid w:val="00144DC5"/>
    <w:rsid w:val="00144E54"/>
    <w:rsid w:val="00145F5A"/>
    <w:rsid w:val="00150234"/>
    <w:rsid w:val="00150342"/>
    <w:rsid w:val="00151E48"/>
    <w:rsid w:val="0015231C"/>
    <w:rsid w:val="00152F85"/>
    <w:rsid w:val="0015360B"/>
    <w:rsid w:val="00154520"/>
    <w:rsid w:val="00155401"/>
    <w:rsid w:val="00156006"/>
    <w:rsid w:val="00160C50"/>
    <w:rsid w:val="00160D07"/>
    <w:rsid w:val="001616D7"/>
    <w:rsid w:val="001624E9"/>
    <w:rsid w:val="0016263E"/>
    <w:rsid w:val="001632F9"/>
    <w:rsid w:val="00163372"/>
    <w:rsid w:val="00165A01"/>
    <w:rsid w:val="001665A2"/>
    <w:rsid w:val="0016702F"/>
    <w:rsid w:val="0017272B"/>
    <w:rsid w:val="001732EE"/>
    <w:rsid w:val="001739FB"/>
    <w:rsid w:val="00173FC0"/>
    <w:rsid w:val="00174779"/>
    <w:rsid w:val="001763AE"/>
    <w:rsid w:val="0017646E"/>
    <w:rsid w:val="00176BBA"/>
    <w:rsid w:val="00176DC5"/>
    <w:rsid w:val="00176E73"/>
    <w:rsid w:val="0017709E"/>
    <w:rsid w:val="00177D11"/>
    <w:rsid w:val="00180A61"/>
    <w:rsid w:val="001812DE"/>
    <w:rsid w:val="00184B65"/>
    <w:rsid w:val="00184ECF"/>
    <w:rsid w:val="001854A7"/>
    <w:rsid w:val="00185534"/>
    <w:rsid w:val="001860DD"/>
    <w:rsid w:val="00187902"/>
    <w:rsid w:val="00192141"/>
    <w:rsid w:val="001929BE"/>
    <w:rsid w:val="00193EBD"/>
    <w:rsid w:val="00194DCB"/>
    <w:rsid w:val="00196227"/>
    <w:rsid w:val="001A0D5B"/>
    <w:rsid w:val="001A103B"/>
    <w:rsid w:val="001A1777"/>
    <w:rsid w:val="001A2D5C"/>
    <w:rsid w:val="001A3926"/>
    <w:rsid w:val="001A4908"/>
    <w:rsid w:val="001A4A0E"/>
    <w:rsid w:val="001A7D08"/>
    <w:rsid w:val="001A7D80"/>
    <w:rsid w:val="001B09F9"/>
    <w:rsid w:val="001B1AE7"/>
    <w:rsid w:val="001B22D3"/>
    <w:rsid w:val="001B2E32"/>
    <w:rsid w:val="001B396D"/>
    <w:rsid w:val="001B3A0F"/>
    <w:rsid w:val="001B446E"/>
    <w:rsid w:val="001B6F42"/>
    <w:rsid w:val="001B72B0"/>
    <w:rsid w:val="001C0136"/>
    <w:rsid w:val="001C2A2E"/>
    <w:rsid w:val="001C3B86"/>
    <w:rsid w:val="001C6374"/>
    <w:rsid w:val="001C6407"/>
    <w:rsid w:val="001D0A2E"/>
    <w:rsid w:val="001D0BD8"/>
    <w:rsid w:val="001D2B48"/>
    <w:rsid w:val="001D4C88"/>
    <w:rsid w:val="001D4CBF"/>
    <w:rsid w:val="001D5C83"/>
    <w:rsid w:val="001D5CB0"/>
    <w:rsid w:val="001D68EF"/>
    <w:rsid w:val="001D7118"/>
    <w:rsid w:val="001D7351"/>
    <w:rsid w:val="001D78F6"/>
    <w:rsid w:val="001E0BFA"/>
    <w:rsid w:val="001E26BA"/>
    <w:rsid w:val="001E3DBC"/>
    <w:rsid w:val="001E4415"/>
    <w:rsid w:val="001F2913"/>
    <w:rsid w:val="001F45A9"/>
    <w:rsid w:val="001F55DC"/>
    <w:rsid w:val="001F5A4A"/>
    <w:rsid w:val="002003B0"/>
    <w:rsid w:val="0020147D"/>
    <w:rsid w:val="002021CF"/>
    <w:rsid w:val="002026F5"/>
    <w:rsid w:val="0020314F"/>
    <w:rsid w:val="002038B3"/>
    <w:rsid w:val="00203BD8"/>
    <w:rsid w:val="002052DE"/>
    <w:rsid w:val="00206B4D"/>
    <w:rsid w:val="0021064B"/>
    <w:rsid w:val="0021202D"/>
    <w:rsid w:val="00214190"/>
    <w:rsid w:val="00216FA9"/>
    <w:rsid w:val="00220209"/>
    <w:rsid w:val="00221FB1"/>
    <w:rsid w:val="002220D5"/>
    <w:rsid w:val="00223A64"/>
    <w:rsid w:val="00225217"/>
    <w:rsid w:val="00225F3F"/>
    <w:rsid w:val="0022695D"/>
    <w:rsid w:val="00226AB1"/>
    <w:rsid w:val="00232663"/>
    <w:rsid w:val="00234505"/>
    <w:rsid w:val="00235077"/>
    <w:rsid w:val="00235973"/>
    <w:rsid w:val="00236290"/>
    <w:rsid w:val="0023660D"/>
    <w:rsid w:val="00236969"/>
    <w:rsid w:val="00236C0D"/>
    <w:rsid w:val="00236D35"/>
    <w:rsid w:val="00236F94"/>
    <w:rsid w:val="00237EDD"/>
    <w:rsid w:val="0024084D"/>
    <w:rsid w:val="00240C8C"/>
    <w:rsid w:val="00241C14"/>
    <w:rsid w:val="002434C9"/>
    <w:rsid w:val="002435A8"/>
    <w:rsid w:val="00246CE0"/>
    <w:rsid w:val="0025127B"/>
    <w:rsid w:val="00251811"/>
    <w:rsid w:val="0025232D"/>
    <w:rsid w:val="00252515"/>
    <w:rsid w:val="0025259B"/>
    <w:rsid w:val="00252BD9"/>
    <w:rsid w:val="00253193"/>
    <w:rsid w:val="0025512C"/>
    <w:rsid w:val="00255B5C"/>
    <w:rsid w:val="00255F88"/>
    <w:rsid w:val="00256C8A"/>
    <w:rsid w:val="00257215"/>
    <w:rsid w:val="00257403"/>
    <w:rsid w:val="0025777F"/>
    <w:rsid w:val="00260C0D"/>
    <w:rsid w:val="00261B77"/>
    <w:rsid w:val="00261DD9"/>
    <w:rsid w:val="00263890"/>
    <w:rsid w:val="00263DE3"/>
    <w:rsid w:val="0026479E"/>
    <w:rsid w:val="00265B19"/>
    <w:rsid w:val="002665A2"/>
    <w:rsid w:val="00267A75"/>
    <w:rsid w:val="00270535"/>
    <w:rsid w:val="00270BEE"/>
    <w:rsid w:val="00271978"/>
    <w:rsid w:val="00272574"/>
    <w:rsid w:val="00273440"/>
    <w:rsid w:val="0027513B"/>
    <w:rsid w:val="0027593D"/>
    <w:rsid w:val="00275E8D"/>
    <w:rsid w:val="00275F7E"/>
    <w:rsid w:val="00276B71"/>
    <w:rsid w:val="0027713B"/>
    <w:rsid w:val="00277813"/>
    <w:rsid w:val="002813F6"/>
    <w:rsid w:val="0028335A"/>
    <w:rsid w:val="00285954"/>
    <w:rsid w:val="00285A67"/>
    <w:rsid w:val="0028727D"/>
    <w:rsid w:val="002915B6"/>
    <w:rsid w:val="0029171C"/>
    <w:rsid w:val="0029287A"/>
    <w:rsid w:val="00293678"/>
    <w:rsid w:val="00294C2F"/>
    <w:rsid w:val="00294FF2"/>
    <w:rsid w:val="00295AE4"/>
    <w:rsid w:val="00295EC6"/>
    <w:rsid w:val="0029628E"/>
    <w:rsid w:val="00296EB7"/>
    <w:rsid w:val="002A31E4"/>
    <w:rsid w:val="002A5429"/>
    <w:rsid w:val="002A61DB"/>
    <w:rsid w:val="002A66E9"/>
    <w:rsid w:val="002A6CEE"/>
    <w:rsid w:val="002A7A6F"/>
    <w:rsid w:val="002B0BCA"/>
    <w:rsid w:val="002B37F5"/>
    <w:rsid w:val="002B4981"/>
    <w:rsid w:val="002B75A2"/>
    <w:rsid w:val="002B7893"/>
    <w:rsid w:val="002C05DF"/>
    <w:rsid w:val="002C0E6A"/>
    <w:rsid w:val="002C28DD"/>
    <w:rsid w:val="002C300A"/>
    <w:rsid w:val="002C32A4"/>
    <w:rsid w:val="002C5045"/>
    <w:rsid w:val="002C6C5F"/>
    <w:rsid w:val="002C7423"/>
    <w:rsid w:val="002C7CEB"/>
    <w:rsid w:val="002D0834"/>
    <w:rsid w:val="002D2055"/>
    <w:rsid w:val="002D476D"/>
    <w:rsid w:val="002D4F9D"/>
    <w:rsid w:val="002D7EB2"/>
    <w:rsid w:val="002E089F"/>
    <w:rsid w:val="002E0B8D"/>
    <w:rsid w:val="002E11AF"/>
    <w:rsid w:val="002E1F9C"/>
    <w:rsid w:val="002E2696"/>
    <w:rsid w:val="002E45FF"/>
    <w:rsid w:val="002E4AE9"/>
    <w:rsid w:val="002E59FA"/>
    <w:rsid w:val="002E699F"/>
    <w:rsid w:val="002F0022"/>
    <w:rsid w:val="002F10DA"/>
    <w:rsid w:val="002F1F90"/>
    <w:rsid w:val="002F30E0"/>
    <w:rsid w:val="002F3A40"/>
    <w:rsid w:val="002F6006"/>
    <w:rsid w:val="002F667B"/>
    <w:rsid w:val="002F6728"/>
    <w:rsid w:val="002F6FC8"/>
    <w:rsid w:val="00300F39"/>
    <w:rsid w:val="0030282D"/>
    <w:rsid w:val="0030286C"/>
    <w:rsid w:val="0030361D"/>
    <w:rsid w:val="0030379B"/>
    <w:rsid w:val="003049D3"/>
    <w:rsid w:val="00304C1E"/>
    <w:rsid w:val="003053D7"/>
    <w:rsid w:val="00305668"/>
    <w:rsid w:val="003066AC"/>
    <w:rsid w:val="00306771"/>
    <w:rsid w:val="0030792C"/>
    <w:rsid w:val="00307DAD"/>
    <w:rsid w:val="003125AC"/>
    <w:rsid w:val="00312F5B"/>
    <w:rsid w:val="0031308C"/>
    <w:rsid w:val="0031392A"/>
    <w:rsid w:val="0031544C"/>
    <w:rsid w:val="003156AD"/>
    <w:rsid w:val="003167AC"/>
    <w:rsid w:val="0032250E"/>
    <w:rsid w:val="00322580"/>
    <w:rsid w:val="003229FD"/>
    <w:rsid w:val="00323C59"/>
    <w:rsid w:val="003246E2"/>
    <w:rsid w:val="00325339"/>
    <w:rsid w:val="0032589B"/>
    <w:rsid w:val="003260DD"/>
    <w:rsid w:val="003266D8"/>
    <w:rsid w:val="0033124F"/>
    <w:rsid w:val="0033164F"/>
    <w:rsid w:val="00331AF9"/>
    <w:rsid w:val="00331E57"/>
    <w:rsid w:val="00333208"/>
    <w:rsid w:val="00333C2D"/>
    <w:rsid w:val="0033505F"/>
    <w:rsid w:val="003352F1"/>
    <w:rsid w:val="00336080"/>
    <w:rsid w:val="00336BEA"/>
    <w:rsid w:val="003379F5"/>
    <w:rsid w:val="00340477"/>
    <w:rsid w:val="00341638"/>
    <w:rsid w:val="00341815"/>
    <w:rsid w:val="00343B57"/>
    <w:rsid w:val="00344684"/>
    <w:rsid w:val="00344DFE"/>
    <w:rsid w:val="00346A68"/>
    <w:rsid w:val="00346B1B"/>
    <w:rsid w:val="00347596"/>
    <w:rsid w:val="00347CE0"/>
    <w:rsid w:val="003516AD"/>
    <w:rsid w:val="00352AC9"/>
    <w:rsid w:val="00352D55"/>
    <w:rsid w:val="0035313A"/>
    <w:rsid w:val="0035340A"/>
    <w:rsid w:val="00353B41"/>
    <w:rsid w:val="0035469E"/>
    <w:rsid w:val="0035521D"/>
    <w:rsid w:val="00357207"/>
    <w:rsid w:val="00363D81"/>
    <w:rsid w:val="00365D6E"/>
    <w:rsid w:val="00367166"/>
    <w:rsid w:val="00367343"/>
    <w:rsid w:val="003675B2"/>
    <w:rsid w:val="00367C05"/>
    <w:rsid w:val="00370569"/>
    <w:rsid w:val="003709EC"/>
    <w:rsid w:val="0037103C"/>
    <w:rsid w:val="00373D16"/>
    <w:rsid w:val="00373F32"/>
    <w:rsid w:val="00374898"/>
    <w:rsid w:val="00376FA1"/>
    <w:rsid w:val="00381C2D"/>
    <w:rsid w:val="00381D89"/>
    <w:rsid w:val="00381FC4"/>
    <w:rsid w:val="003835CE"/>
    <w:rsid w:val="003855CF"/>
    <w:rsid w:val="00385BD3"/>
    <w:rsid w:val="003902E6"/>
    <w:rsid w:val="00391035"/>
    <w:rsid w:val="003911F6"/>
    <w:rsid w:val="00391F71"/>
    <w:rsid w:val="003938E0"/>
    <w:rsid w:val="00394742"/>
    <w:rsid w:val="003952B4"/>
    <w:rsid w:val="003972C3"/>
    <w:rsid w:val="003A0FDD"/>
    <w:rsid w:val="003A116E"/>
    <w:rsid w:val="003A1F60"/>
    <w:rsid w:val="003A1FAB"/>
    <w:rsid w:val="003A1FCC"/>
    <w:rsid w:val="003A2168"/>
    <w:rsid w:val="003A3F7E"/>
    <w:rsid w:val="003A445F"/>
    <w:rsid w:val="003A4FD3"/>
    <w:rsid w:val="003A5E59"/>
    <w:rsid w:val="003B2A22"/>
    <w:rsid w:val="003B3A7C"/>
    <w:rsid w:val="003B4B31"/>
    <w:rsid w:val="003B4E63"/>
    <w:rsid w:val="003B559A"/>
    <w:rsid w:val="003B65E3"/>
    <w:rsid w:val="003B70A8"/>
    <w:rsid w:val="003C014C"/>
    <w:rsid w:val="003C245C"/>
    <w:rsid w:val="003C2C26"/>
    <w:rsid w:val="003C4A20"/>
    <w:rsid w:val="003C4AAF"/>
    <w:rsid w:val="003C7C01"/>
    <w:rsid w:val="003D029E"/>
    <w:rsid w:val="003D1BCF"/>
    <w:rsid w:val="003D2888"/>
    <w:rsid w:val="003D2BC8"/>
    <w:rsid w:val="003D5865"/>
    <w:rsid w:val="003D5A4E"/>
    <w:rsid w:val="003D6316"/>
    <w:rsid w:val="003D6836"/>
    <w:rsid w:val="003D6DF8"/>
    <w:rsid w:val="003D740F"/>
    <w:rsid w:val="003E08EB"/>
    <w:rsid w:val="003E0C56"/>
    <w:rsid w:val="003E14E1"/>
    <w:rsid w:val="003E2B81"/>
    <w:rsid w:val="003E5F91"/>
    <w:rsid w:val="003E60B9"/>
    <w:rsid w:val="003E68A1"/>
    <w:rsid w:val="003E6A66"/>
    <w:rsid w:val="003F0471"/>
    <w:rsid w:val="003F21C8"/>
    <w:rsid w:val="003F2876"/>
    <w:rsid w:val="003F35A6"/>
    <w:rsid w:val="003F368E"/>
    <w:rsid w:val="003F3FEB"/>
    <w:rsid w:val="003F4AE6"/>
    <w:rsid w:val="003F6004"/>
    <w:rsid w:val="003F67DE"/>
    <w:rsid w:val="003F6831"/>
    <w:rsid w:val="003F693E"/>
    <w:rsid w:val="00401EA0"/>
    <w:rsid w:val="00404F24"/>
    <w:rsid w:val="0040655F"/>
    <w:rsid w:val="00407752"/>
    <w:rsid w:val="00411667"/>
    <w:rsid w:val="004123C0"/>
    <w:rsid w:val="00412F36"/>
    <w:rsid w:val="00412FD3"/>
    <w:rsid w:val="004137AF"/>
    <w:rsid w:val="00415FB0"/>
    <w:rsid w:val="00416645"/>
    <w:rsid w:val="00417A0D"/>
    <w:rsid w:val="00417C19"/>
    <w:rsid w:val="00422EDE"/>
    <w:rsid w:val="00423429"/>
    <w:rsid w:val="00424882"/>
    <w:rsid w:val="00424BB5"/>
    <w:rsid w:val="00425AEA"/>
    <w:rsid w:val="0042627E"/>
    <w:rsid w:val="004262FE"/>
    <w:rsid w:val="00427902"/>
    <w:rsid w:val="004303C4"/>
    <w:rsid w:val="0043115A"/>
    <w:rsid w:val="00431A84"/>
    <w:rsid w:val="00432800"/>
    <w:rsid w:val="00433837"/>
    <w:rsid w:val="00434423"/>
    <w:rsid w:val="00436BA8"/>
    <w:rsid w:val="0043748F"/>
    <w:rsid w:val="004377BA"/>
    <w:rsid w:val="004378B1"/>
    <w:rsid w:val="0044006E"/>
    <w:rsid w:val="00441209"/>
    <w:rsid w:val="00441AF9"/>
    <w:rsid w:val="00441FA3"/>
    <w:rsid w:val="00446672"/>
    <w:rsid w:val="004466AA"/>
    <w:rsid w:val="00446CA3"/>
    <w:rsid w:val="0045011E"/>
    <w:rsid w:val="0045101B"/>
    <w:rsid w:val="004539D4"/>
    <w:rsid w:val="00453CFB"/>
    <w:rsid w:val="0045405C"/>
    <w:rsid w:val="00455021"/>
    <w:rsid w:val="00456BA6"/>
    <w:rsid w:val="00461413"/>
    <w:rsid w:val="004614D9"/>
    <w:rsid w:val="00461DA2"/>
    <w:rsid w:val="00462789"/>
    <w:rsid w:val="00462F89"/>
    <w:rsid w:val="0046382A"/>
    <w:rsid w:val="00467F33"/>
    <w:rsid w:val="00471859"/>
    <w:rsid w:val="0047575C"/>
    <w:rsid w:val="00475D48"/>
    <w:rsid w:val="00475F95"/>
    <w:rsid w:val="00476172"/>
    <w:rsid w:val="00476EFA"/>
    <w:rsid w:val="00477487"/>
    <w:rsid w:val="0048098C"/>
    <w:rsid w:val="00480BAE"/>
    <w:rsid w:val="00481ADA"/>
    <w:rsid w:val="00481B16"/>
    <w:rsid w:val="00482266"/>
    <w:rsid w:val="00483436"/>
    <w:rsid w:val="00484615"/>
    <w:rsid w:val="004869B2"/>
    <w:rsid w:val="00492418"/>
    <w:rsid w:val="00492DD6"/>
    <w:rsid w:val="004938FB"/>
    <w:rsid w:val="00495448"/>
    <w:rsid w:val="004971EB"/>
    <w:rsid w:val="004975CF"/>
    <w:rsid w:val="004A070F"/>
    <w:rsid w:val="004A2892"/>
    <w:rsid w:val="004A3B87"/>
    <w:rsid w:val="004A3D67"/>
    <w:rsid w:val="004A3EEB"/>
    <w:rsid w:val="004A44AE"/>
    <w:rsid w:val="004A485C"/>
    <w:rsid w:val="004A5678"/>
    <w:rsid w:val="004A6E3D"/>
    <w:rsid w:val="004A7C02"/>
    <w:rsid w:val="004B1516"/>
    <w:rsid w:val="004B3B4E"/>
    <w:rsid w:val="004B4EA5"/>
    <w:rsid w:val="004B637A"/>
    <w:rsid w:val="004B664F"/>
    <w:rsid w:val="004C0136"/>
    <w:rsid w:val="004C16C9"/>
    <w:rsid w:val="004C1961"/>
    <w:rsid w:val="004C1A82"/>
    <w:rsid w:val="004C1AB7"/>
    <w:rsid w:val="004C1B70"/>
    <w:rsid w:val="004C3D4B"/>
    <w:rsid w:val="004C6EE2"/>
    <w:rsid w:val="004C713A"/>
    <w:rsid w:val="004C71C5"/>
    <w:rsid w:val="004D0408"/>
    <w:rsid w:val="004D2D8A"/>
    <w:rsid w:val="004D3D30"/>
    <w:rsid w:val="004D464D"/>
    <w:rsid w:val="004D50E0"/>
    <w:rsid w:val="004D6828"/>
    <w:rsid w:val="004D7D67"/>
    <w:rsid w:val="004E16F5"/>
    <w:rsid w:val="004E5A36"/>
    <w:rsid w:val="004E5D65"/>
    <w:rsid w:val="004E6CCD"/>
    <w:rsid w:val="004E6EDB"/>
    <w:rsid w:val="004E70CE"/>
    <w:rsid w:val="004F0449"/>
    <w:rsid w:val="004F084A"/>
    <w:rsid w:val="004F1511"/>
    <w:rsid w:val="004F27EC"/>
    <w:rsid w:val="004F41A3"/>
    <w:rsid w:val="004F49E0"/>
    <w:rsid w:val="004F4BB1"/>
    <w:rsid w:val="004F5278"/>
    <w:rsid w:val="004F740E"/>
    <w:rsid w:val="004F7B5B"/>
    <w:rsid w:val="00503E55"/>
    <w:rsid w:val="00505235"/>
    <w:rsid w:val="005052F4"/>
    <w:rsid w:val="005055B1"/>
    <w:rsid w:val="00506059"/>
    <w:rsid w:val="0050609E"/>
    <w:rsid w:val="00514D19"/>
    <w:rsid w:val="0051674B"/>
    <w:rsid w:val="00516FD5"/>
    <w:rsid w:val="005173DA"/>
    <w:rsid w:val="00520C33"/>
    <w:rsid w:val="00523C06"/>
    <w:rsid w:val="00524E78"/>
    <w:rsid w:val="00525CC6"/>
    <w:rsid w:val="00527BF5"/>
    <w:rsid w:val="00530B03"/>
    <w:rsid w:val="00532B9C"/>
    <w:rsid w:val="005332DD"/>
    <w:rsid w:val="00533883"/>
    <w:rsid w:val="00534135"/>
    <w:rsid w:val="00534E69"/>
    <w:rsid w:val="0053590F"/>
    <w:rsid w:val="005366FC"/>
    <w:rsid w:val="005400CD"/>
    <w:rsid w:val="00541DC6"/>
    <w:rsid w:val="00544B3D"/>
    <w:rsid w:val="00545238"/>
    <w:rsid w:val="00545A90"/>
    <w:rsid w:val="00546A9B"/>
    <w:rsid w:val="00547278"/>
    <w:rsid w:val="005477D0"/>
    <w:rsid w:val="00547A73"/>
    <w:rsid w:val="00550577"/>
    <w:rsid w:val="00550622"/>
    <w:rsid w:val="005518BE"/>
    <w:rsid w:val="005519F1"/>
    <w:rsid w:val="00554334"/>
    <w:rsid w:val="00554D7C"/>
    <w:rsid w:val="005569C6"/>
    <w:rsid w:val="00556FA7"/>
    <w:rsid w:val="005574AD"/>
    <w:rsid w:val="005574FA"/>
    <w:rsid w:val="005579F5"/>
    <w:rsid w:val="00563C96"/>
    <w:rsid w:val="0056451B"/>
    <w:rsid w:val="00565398"/>
    <w:rsid w:val="005665B7"/>
    <w:rsid w:val="0056676E"/>
    <w:rsid w:val="00566825"/>
    <w:rsid w:val="00566C4A"/>
    <w:rsid w:val="0056718A"/>
    <w:rsid w:val="00567455"/>
    <w:rsid w:val="00570518"/>
    <w:rsid w:val="00571422"/>
    <w:rsid w:val="00572FE0"/>
    <w:rsid w:val="00580739"/>
    <w:rsid w:val="00581A68"/>
    <w:rsid w:val="005838B1"/>
    <w:rsid w:val="00587918"/>
    <w:rsid w:val="005879FB"/>
    <w:rsid w:val="00587B3C"/>
    <w:rsid w:val="00587BA9"/>
    <w:rsid w:val="005904F3"/>
    <w:rsid w:val="0059104B"/>
    <w:rsid w:val="00591118"/>
    <w:rsid w:val="00592174"/>
    <w:rsid w:val="005967E7"/>
    <w:rsid w:val="0059706B"/>
    <w:rsid w:val="0059738E"/>
    <w:rsid w:val="005A0B88"/>
    <w:rsid w:val="005A0CCA"/>
    <w:rsid w:val="005A1A79"/>
    <w:rsid w:val="005A42BD"/>
    <w:rsid w:val="005A6846"/>
    <w:rsid w:val="005A791C"/>
    <w:rsid w:val="005A7F47"/>
    <w:rsid w:val="005B372B"/>
    <w:rsid w:val="005B7200"/>
    <w:rsid w:val="005C001C"/>
    <w:rsid w:val="005C1C6F"/>
    <w:rsid w:val="005C2A6C"/>
    <w:rsid w:val="005C3D96"/>
    <w:rsid w:val="005C5730"/>
    <w:rsid w:val="005C64EC"/>
    <w:rsid w:val="005D0002"/>
    <w:rsid w:val="005D1410"/>
    <w:rsid w:val="005D196D"/>
    <w:rsid w:val="005D19D4"/>
    <w:rsid w:val="005D2650"/>
    <w:rsid w:val="005D342B"/>
    <w:rsid w:val="005D35BB"/>
    <w:rsid w:val="005D3C7D"/>
    <w:rsid w:val="005D4EC7"/>
    <w:rsid w:val="005D5AFB"/>
    <w:rsid w:val="005D5DAC"/>
    <w:rsid w:val="005E09D3"/>
    <w:rsid w:val="005E0BDB"/>
    <w:rsid w:val="005E1274"/>
    <w:rsid w:val="005E13E0"/>
    <w:rsid w:val="005E187C"/>
    <w:rsid w:val="005E36A0"/>
    <w:rsid w:val="005E4CA9"/>
    <w:rsid w:val="005E4EC3"/>
    <w:rsid w:val="005E5D4A"/>
    <w:rsid w:val="005E64B5"/>
    <w:rsid w:val="005E6AB4"/>
    <w:rsid w:val="005E7457"/>
    <w:rsid w:val="005E74D7"/>
    <w:rsid w:val="005E790B"/>
    <w:rsid w:val="005E7BC3"/>
    <w:rsid w:val="005F092A"/>
    <w:rsid w:val="005F1258"/>
    <w:rsid w:val="005F3117"/>
    <w:rsid w:val="005F69DB"/>
    <w:rsid w:val="0060009B"/>
    <w:rsid w:val="0060191C"/>
    <w:rsid w:val="00603D46"/>
    <w:rsid w:val="00604D92"/>
    <w:rsid w:val="00604FC7"/>
    <w:rsid w:val="0060502A"/>
    <w:rsid w:val="006054D8"/>
    <w:rsid w:val="0060578C"/>
    <w:rsid w:val="0060599E"/>
    <w:rsid w:val="006065AB"/>
    <w:rsid w:val="00607C65"/>
    <w:rsid w:val="00610143"/>
    <w:rsid w:val="006101B1"/>
    <w:rsid w:val="00610C2F"/>
    <w:rsid w:val="006118C4"/>
    <w:rsid w:val="0061195B"/>
    <w:rsid w:val="00612526"/>
    <w:rsid w:val="00612FD7"/>
    <w:rsid w:val="00614AE8"/>
    <w:rsid w:val="0061522B"/>
    <w:rsid w:val="0061539D"/>
    <w:rsid w:val="0061583B"/>
    <w:rsid w:val="0061599D"/>
    <w:rsid w:val="00615B18"/>
    <w:rsid w:val="00620A30"/>
    <w:rsid w:val="00621703"/>
    <w:rsid w:val="00621836"/>
    <w:rsid w:val="00621F58"/>
    <w:rsid w:val="00622325"/>
    <w:rsid w:val="00622348"/>
    <w:rsid w:val="006234A8"/>
    <w:rsid w:val="00624EC4"/>
    <w:rsid w:val="00625F2E"/>
    <w:rsid w:val="00626100"/>
    <w:rsid w:val="00626476"/>
    <w:rsid w:val="00626AC6"/>
    <w:rsid w:val="00627115"/>
    <w:rsid w:val="006310D8"/>
    <w:rsid w:val="00632FFF"/>
    <w:rsid w:val="006349FA"/>
    <w:rsid w:val="00636EA6"/>
    <w:rsid w:val="00636FE5"/>
    <w:rsid w:val="00637432"/>
    <w:rsid w:val="006378A2"/>
    <w:rsid w:val="00637D4F"/>
    <w:rsid w:val="00637E6E"/>
    <w:rsid w:val="006402BD"/>
    <w:rsid w:val="006408F0"/>
    <w:rsid w:val="006410D6"/>
    <w:rsid w:val="006411A5"/>
    <w:rsid w:val="00641221"/>
    <w:rsid w:val="00642B45"/>
    <w:rsid w:val="0064331D"/>
    <w:rsid w:val="0064371D"/>
    <w:rsid w:val="00645862"/>
    <w:rsid w:val="006458D8"/>
    <w:rsid w:val="00650C7C"/>
    <w:rsid w:val="00651416"/>
    <w:rsid w:val="0065221D"/>
    <w:rsid w:val="00652887"/>
    <w:rsid w:val="00653B88"/>
    <w:rsid w:val="00653D62"/>
    <w:rsid w:val="00654659"/>
    <w:rsid w:val="00655087"/>
    <w:rsid w:val="006556E9"/>
    <w:rsid w:val="00655F4C"/>
    <w:rsid w:val="00656780"/>
    <w:rsid w:val="0065777B"/>
    <w:rsid w:val="00661780"/>
    <w:rsid w:val="00663D7F"/>
    <w:rsid w:val="00663FED"/>
    <w:rsid w:val="00667F99"/>
    <w:rsid w:val="006719DE"/>
    <w:rsid w:val="00671D35"/>
    <w:rsid w:val="00673C97"/>
    <w:rsid w:val="00674566"/>
    <w:rsid w:val="006746B1"/>
    <w:rsid w:val="006808E8"/>
    <w:rsid w:val="00682FE2"/>
    <w:rsid w:val="00684284"/>
    <w:rsid w:val="00684579"/>
    <w:rsid w:val="00686556"/>
    <w:rsid w:val="00686750"/>
    <w:rsid w:val="00686CBD"/>
    <w:rsid w:val="00686CC5"/>
    <w:rsid w:val="0068700B"/>
    <w:rsid w:val="006871F3"/>
    <w:rsid w:val="0069559D"/>
    <w:rsid w:val="00695D67"/>
    <w:rsid w:val="00696F8C"/>
    <w:rsid w:val="0069700C"/>
    <w:rsid w:val="00697037"/>
    <w:rsid w:val="00697801"/>
    <w:rsid w:val="006A074F"/>
    <w:rsid w:val="006A1A21"/>
    <w:rsid w:val="006A2034"/>
    <w:rsid w:val="006A4B9B"/>
    <w:rsid w:val="006A54E3"/>
    <w:rsid w:val="006A55D7"/>
    <w:rsid w:val="006A7AD1"/>
    <w:rsid w:val="006A7F9B"/>
    <w:rsid w:val="006B20CA"/>
    <w:rsid w:val="006B440B"/>
    <w:rsid w:val="006B4AE5"/>
    <w:rsid w:val="006B5189"/>
    <w:rsid w:val="006C09DE"/>
    <w:rsid w:val="006C0D39"/>
    <w:rsid w:val="006C1055"/>
    <w:rsid w:val="006C3E9D"/>
    <w:rsid w:val="006C44B9"/>
    <w:rsid w:val="006C4FA4"/>
    <w:rsid w:val="006C51D6"/>
    <w:rsid w:val="006C55C7"/>
    <w:rsid w:val="006C5DB6"/>
    <w:rsid w:val="006C6552"/>
    <w:rsid w:val="006C67DC"/>
    <w:rsid w:val="006C6C0C"/>
    <w:rsid w:val="006C7D91"/>
    <w:rsid w:val="006C7FED"/>
    <w:rsid w:val="006D0C85"/>
    <w:rsid w:val="006D2ED9"/>
    <w:rsid w:val="006D4052"/>
    <w:rsid w:val="006D425B"/>
    <w:rsid w:val="006D6F56"/>
    <w:rsid w:val="006D7D80"/>
    <w:rsid w:val="006E0CB8"/>
    <w:rsid w:val="006E17AC"/>
    <w:rsid w:val="006E24C6"/>
    <w:rsid w:val="006E32E1"/>
    <w:rsid w:val="006E32F6"/>
    <w:rsid w:val="006E5189"/>
    <w:rsid w:val="006E60D8"/>
    <w:rsid w:val="006E60E5"/>
    <w:rsid w:val="006F003F"/>
    <w:rsid w:val="006F0B83"/>
    <w:rsid w:val="006F2996"/>
    <w:rsid w:val="006F6A61"/>
    <w:rsid w:val="006F6CE1"/>
    <w:rsid w:val="00701836"/>
    <w:rsid w:val="00701F70"/>
    <w:rsid w:val="00702650"/>
    <w:rsid w:val="00704496"/>
    <w:rsid w:val="00704CCE"/>
    <w:rsid w:val="007062E3"/>
    <w:rsid w:val="00706557"/>
    <w:rsid w:val="00706936"/>
    <w:rsid w:val="0070769C"/>
    <w:rsid w:val="007100DE"/>
    <w:rsid w:val="0071260A"/>
    <w:rsid w:val="00712AF2"/>
    <w:rsid w:val="00713287"/>
    <w:rsid w:val="00713FE1"/>
    <w:rsid w:val="007148B1"/>
    <w:rsid w:val="00715914"/>
    <w:rsid w:val="00716ACF"/>
    <w:rsid w:val="00716CC2"/>
    <w:rsid w:val="0071759D"/>
    <w:rsid w:val="0072079B"/>
    <w:rsid w:val="00722184"/>
    <w:rsid w:val="007229D7"/>
    <w:rsid w:val="0072401B"/>
    <w:rsid w:val="00724474"/>
    <w:rsid w:val="00725796"/>
    <w:rsid w:val="007269A0"/>
    <w:rsid w:val="007272FE"/>
    <w:rsid w:val="007301DE"/>
    <w:rsid w:val="00730EDD"/>
    <w:rsid w:val="00734103"/>
    <w:rsid w:val="00734C7C"/>
    <w:rsid w:val="0073535F"/>
    <w:rsid w:val="007360DF"/>
    <w:rsid w:val="00736FD6"/>
    <w:rsid w:val="0073714D"/>
    <w:rsid w:val="00737F17"/>
    <w:rsid w:val="0074080F"/>
    <w:rsid w:val="0074264B"/>
    <w:rsid w:val="0074415C"/>
    <w:rsid w:val="00746790"/>
    <w:rsid w:val="0074696F"/>
    <w:rsid w:val="00746DFC"/>
    <w:rsid w:val="00747BD5"/>
    <w:rsid w:val="007512D0"/>
    <w:rsid w:val="0075223F"/>
    <w:rsid w:val="00752B6B"/>
    <w:rsid w:val="00752DCE"/>
    <w:rsid w:val="00753727"/>
    <w:rsid w:val="00755404"/>
    <w:rsid w:val="00755676"/>
    <w:rsid w:val="00760E65"/>
    <w:rsid w:val="00763B07"/>
    <w:rsid w:val="00763D41"/>
    <w:rsid w:val="00764981"/>
    <w:rsid w:val="00764FFB"/>
    <w:rsid w:val="00766CD4"/>
    <w:rsid w:val="0077147D"/>
    <w:rsid w:val="007814A1"/>
    <w:rsid w:val="00786C6C"/>
    <w:rsid w:val="00790072"/>
    <w:rsid w:val="00790444"/>
    <w:rsid w:val="00791FB2"/>
    <w:rsid w:val="00792569"/>
    <w:rsid w:val="007936E5"/>
    <w:rsid w:val="00793A96"/>
    <w:rsid w:val="007A29C5"/>
    <w:rsid w:val="007A331A"/>
    <w:rsid w:val="007A4528"/>
    <w:rsid w:val="007B0185"/>
    <w:rsid w:val="007B0A56"/>
    <w:rsid w:val="007B4B9B"/>
    <w:rsid w:val="007B7493"/>
    <w:rsid w:val="007C116F"/>
    <w:rsid w:val="007C3D13"/>
    <w:rsid w:val="007C425D"/>
    <w:rsid w:val="007C431E"/>
    <w:rsid w:val="007C6659"/>
    <w:rsid w:val="007C7E77"/>
    <w:rsid w:val="007D37A6"/>
    <w:rsid w:val="007D3CF3"/>
    <w:rsid w:val="007D40E6"/>
    <w:rsid w:val="007D4B19"/>
    <w:rsid w:val="007D56CC"/>
    <w:rsid w:val="007D6401"/>
    <w:rsid w:val="007D64F4"/>
    <w:rsid w:val="007D76D3"/>
    <w:rsid w:val="007D7CB6"/>
    <w:rsid w:val="007D7ECD"/>
    <w:rsid w:val="007E193D"/>
    <w:rsid w:val="007E1C66"/>
    <w:rsid w:val="007E250D"/>
    <w:rsid w:val="007E25C6"/>
    <w:rsid w:val="007E3C59"/>
    <w:rsid w:val="007E3F1E"/>
    <w:rsid w:val="007E4B06"/>
    <w:rsid w:val="007E52C3"/>
    <w:rsid w:val="007E596F"/>
    <w:rsid w:val="007E70AC"/>
    <w:rsid w:val="007E735C"/>
    <w:rsid w:val="007E7A85"/>
    <w:rsid w:val="007E7F4D"/>
    <w:rsid w:val="007F0197"/>
    <w:rsid w:val="007F0281"/>
    <w:rsid w:val="007F1923"/>
    <w:rsid w:val="007F1FB0"/>
    <w:rsid w:val="007F263B"/>
    <w:rsid w:val="007F2DC8"/>
    <w:rsid w:val="007F324B"/>
    <w:rsid w:val="007F5437"/>
    <w:rsid w:val="007F5805"/>
    <w:rsid w:val="007F5BE2"/>
    <w:rsid w:val="007F7723"/>
    <w:rsid w:val="0080057F"/>
    <w:rsid w:val="008005B3"/>
    <w:rsid w:val="0080262B"/>
    <w:rsid w:val="0080381D"/>
    <w:rsid w:val="00803BBF"/>
    <w:rsid w:val="008045A7"/>
    <w:rsid w:val="00804F2A"/>
    <w:rsid w:val="008053C3"/>
    <w:rsid w:val="00806F80"/>
    <w:rsid w:val="00807510"/>
    <w:rsid w:val="0080790B"/>
    <w:rsid w:val="0081080B"/>
    <w:rsid w:val="008111C0"/>
    <w:rsid w:val="00811217"/>
    <w:rsid w:val="008114F1"/>
    <w:rsid w:val="0081406D"/>
    <w:rsid w:val="00814E34"/>
    <w:rsid w:val="008156EB"/>
    <w:rsid w:val="008158EE"/>
    <w:rsid w:val="0081603E"/>
    <w:rsid w:val="00816EB3"/>
    <w:rsid w:val="008252B3"/>
    <w:rsid w:val="0082532D"/>
    <w:rsid w:val="00825ADE"/>
    <w:rsid w:val="00826339"/>
    <w:rsid w:val="00826661"/>
    <w:rsid w:val="008277BB"/>
    <w:rsid w:val="00827C40"/>
    <w:rsid w:val="00831D40"/>
    <w:rsid w:val="00832530"/>
    <w:rsid w:val="0083491C"/>
    <w:rsid w:val="00834DFD"/>
    <w:rsid w:val="00835809"/>
    <w:rsid w:val="00837B94"/>
    <w:rsid w:val="00837BC3"/>
    <w:rsid w:val="00840C66"/>
    <w:rsid w:val="008417F4"/>
    <w:rsid w:val="008418F1"/>
    <w:rsid w:val="008434A1"/>
    <w:rsid w:val="00843C65"/>
    <w:rsid w:val="00844A58"/>
    <w:rsid w:val="008471DD"/>
    <w:rsid w:val="0084766E"/>
    <w:rsid w:val="00851EA5"/>
    <w:rsid w:val="00852591"/>
    <w:rsid w:val="00853678"/>
    <w:rsid w:val="00853AB5"/>
    <w:rsid w:val="008563EE"/>
    <w:rsid w:val="00856761"/>
    <w:rsid w:val="00857347"/>
    <w:rsid w:val="008573D5"/>
    <w:rsid w:val="008625BD"/>
    <w:rsid w:val="008640E5"/>
    <w:rsid w:val="00865499"/>
    <w:rsid w:val="008670AA"/>
    <w:rsid w:val="008671D5"/>
    <w:rsid w:val="0086721C"/>
    <w:rsid w:val="00870E00"/>
    <w:rsid w:val="00871C11"/>
    <w:rsid w:val="008727FB"/>
    <w:rsid w:val="00874432"/>
    <w:rsid w:val="00874986"/>
    <w:rsid w:val="008777D3"/>
    <w:rsid w:val="008810B3"/>
    <w:rsid w:val="00881CAF"/>
    <w:rsid w:val="00883B03"/>
    <w:rsid w:val="0088505F"/>
    <w:rsid w:val="0088519A"/>
    <w:rsid w:val="00890C8F"/>
    <w:rsid w:val="00891F22"/>
    <w:rsid w:val="00892F0F"/>
    <w:rsid w:val="00894D12"/>
    <w:rsid w:val="00894E26"/>
    <w:rsid w:val="00895D2A"/>
    <w:rsid w:val="00896C4C"/>
    <w:rsid w:val="008A001C"/>
    <w:rsid w:val="008A1923"/>
    <w:rsid w:val="008A20CD"/>
    <w:rsid w:val="008A24C3"/>
    <w:rsid w:val="008A26D8"/>
    <w:rsid w:val="008A37CD"/>
    <w:rsid w:val="008A5ABE"/>
    <w:rsid w:val="008A5B8F"/>
    <w:rsid w:val="008A5EC4"/>
    <w:rsid w:val="008A603A"/>
    <w:rsid w:val="008A6BDF"/>
    <w:rsid w:val="008A716B"/>
    <w:rsid w:val="008B23EF"/>
    <w:rsid w:val="008B5B4F"/>
    <w:rsid w:val="008B7538"/>
    <w:rsid w:val="008C0E13"/>
    <w:rsid w:val="008C2583"/>
    <w:rsid w:val="008C2B06"/>
    <w:rsid w:val="008C2CAB"/>
    <w:rsid w:val="008C3CC7"/>
    <w:rsid w:val="008C3E71"/>
    <w:rsid w:val="008C408E"/>
    <w:rsid w:val="008C5A60"/>
    <w:rsid w:val="008C7088"/>
    <w:rsid w:val="008C78F8"/>
    <w:rsid w:val="008D00DA"/>
    <w:rsid w:val="008D045C"/>
    <w:rsid w:val="008D2721"/>
    <w:rsid w:val="008D4222"/>
    <w:rsid w:val="008D448D"/>
    <w:rsid w:val="008D48DD"/>
    <w:rsid w:val="008D5B12"/>
    <w:rsid w:val="008D5E3B"/>
    <w:rsid w:val="008E114F"/>
    <w:rsid w:val="008E38AE"/>
    <w:rsid w:val="008E7A56"/>
    <w:rsid w:val="008E7C63"/>
    <w:rsid w:val="008F1A68"/>
    <w:rsid w:val="008F2DEE"/>
    <w:rsid w:val="008F33FE"/>
    <w:rsid w:val="008F3A92"/>
    <w:rsid w:val="008F71EA"/>
    <w:rsid w:val="00900F5C"/>
    <w:rsid w:val="009012AC"/>
    <w:rsid w:val="0090278A"/>
    <w:rsid w:val="009029A5"/>
    <w:rsid w:val="00907D47"/>
    <w:rsid w:val="00910A12"/>
    <w:rsid w:val="009136F9"/>
    <w:rsid w:val="00916274"/>
    <w:rsid w:val="00917AB1"/>
    <w:rsid w:val="0092016B"/>
    <w:rsid w:val="0092078E"/>
    <w:rsid w:val="00921161"/>
    <w:rsid w:val="00921F25"/>
    <w:rsid w:val="00922F79"/>
    <w:rsid w:val="00923D04"/>
    <w:rsid w:val="00924154"/>
    <w:rsid w:val="00924749"/>
    <w:rsid w:val="0092599A"/>
    <w:rsid w:val="00926435"/>
    <w:rsid w:val="00930D40"/>
    <w:rsid w:val="009320BE"/>
    <w:rsid w:val="0093245D"/>
    <w:rsid w:val="00932DF7"/>
    <w:rsid w:val="0093438B"/>
    <w:rsid w:val="00934A1D"/>
    <w:rsid w:val="009353D6"/>
    <w:rsid w:val="00935FFF"/>
    <w:rsid w:val="00936873"/>
    <w:rsid w:val="00937630"/>
    <w:rsid w:val="00941A38"/>
    <w:rsid w:val="00942256"/>
    <w:rsid w:val="00943DB0"/>
    <w:rsid w:val="009445C2"/>
    <w:rsid w:val="00944873"/>
    <w:rsid w:val="00945ABF"/>
    <w:rsid w:val="00947552"/>
    <w:rsid w:val="009479BC"/>
    <w:rsid w:val="009502B2"/>
    <w:rsid w:val="0095257C"/>
    <w:rsid w:val="00953BF5"/>
    <w:rsid w:val="0095432D"/>
    <w:rsid w:val="0095462C"/>
    <w:rsid w:val="00954F6E"/>
    <w:rsid w:val="009564D7"/>
    <w:rsid w:val="0095730D"/>
    <w:rsid w:val="009573AE"/>
    <w:rsid w:val="00957A7B"/>
    <w:rsid w:val="00957C7E"/>
    <w:rsid w:val="009636E0"/>
    <w:rsid w:val="00965248"/>
    <w:rsid w:val="00965D9A"/>
    <w:rsid w:val="00967209"/>
    <w:rsid w:val="009713C4"/>
    <w:rsid w:val="00971857"/>
    <w:rsid w:val="009764B1"/>
    <w:rsid w:val="009770DD"/>
    <w:rsid w:val="0097717F"/>
    <w:rsid w:val="009801B6"/>
    <w:rsid w:val="00980E7E"/>
    <w:rsid w:val="0098119E"/>
    <w:rsid w:val="009814AA"/>
    <w:rsid w:val="009836CC"/>
    <w:rsid w:val="009836DF"/>
    <w:rsid w:val="009866CB"/>
    <w:rsid w:val="00986BB9"/>
    <w:rsid w:val="0098796E"/>
    <w:rsid w:val="0099115A"/>
    <w:rsid w:val="0099229A"/>
    <w:rsid w:val="00992FA0"/>
    <w:rsid w:val="0099449B"/>
    <w:rsid w:val="009947DB"/>
    <w:rsid w:val="00994E48"/>
    <w:rsid w:val="0099601C"/>
    <w:rsid w:val="0099694A"/>
    <w:rsid w:val="00996B02"/>
    <w:rsid w:val="00997702"/>
    <w:rsid w:val="00997C2C"/>
    <w:rsid w:val="009A0105"/>
    <w:rsid w:val="009A21C5"/>
    <w:rsid w:val="009A2D1C"/>
    <w:rsid w:val="009A428D"/>
    <w:rsid w:val="009A453D"/>
    <w:rsid w:val="009A656B"/>
    <w:rsid w:val="009A6AA3"/>
    <w:rsid w:val="009A73A9"/>
    <w:rsid w:val="009A7A6D"/>
    <w:rsid w:val="009A7DE1"/>
    <w:rsid w:val="009B1383"/>
    <w:rsid w:val="009B5391"/>
    <w:rsid w:val="009B75D1"/>
    <w:rsid w:val="009C1EA0"/>
    <w:rsid w:val="009C3A17"/>
    <w:rsid w:val="009C47DE"/>
    <w:rsid w:val="009C4D38"/>
    <w:rsid w:val="009C501E"/>
    <w:rsid w:val="009C50FC"/>
    <w:rsid w:val="009D0479"/>
    <w:rsid w:val="009D0924"/>
    <w:rsid w:val="009D148E"/>
    <w:rsid w:val="009D34D2"/>
    <w:rsid w:val="009D55DE"/>
    <w:rsid w:val="009D56B4"/>
    <w:rsid w:val="009D5B52"/>
    <w:rsid w:val="009E1372"/>
    <w:rsid w:val="009E2755"/>
    <w:rsid w:val="009E337F"/>
    <w:rsid w:val="009E43C3"/>
    <w:rsid w:val="009E50FD"/>
    <w:rsid w:val="009E5D13"/>
    <w:rsid w:val="009E5FB2"/>
    <w:rsid w:val="009E61C0"/>
    <w:rsid w:val="009E741C"/>
    <w:rsid w:val="009E7648"/>
    <w:rsid w:val="009E7AF3"/>
    <w:rsid w:val="009E7EF7"/>
    <w:rsid w:val="009F017C"/>
    <w:rsid w:val="009F1081"/>
    <w:rsid w:val="009F245B"/>
    <w:rsid w:val="009F25B1"/>
    <w:rsid w:val="009F3C30"/>
    <w:rsid w:val="009F6F14"/>
    <w:rsid w:val="009F70DB"/>
    <w:rsid w:val="00A00529"/>
    <w:rsid w:val="00A01504"/>
    <w:rsid w:val="00A01773"/>
    <w:rsid w:val="00A06558"/>
    <w:rsid w:val="00A06614"/>
    <w:rsid w:val="00A0689F"/>
    <w:rsid w:val="00A077D6"/>
    <w:rsid w:val="00A107AE"/>
    <w:rsid w:val="00A10B4B"/>
    <w:rsid w:val="00A12039"/>
    <w:rsid w:val="00A14569"/>
    <w:rsid w:val="00A14C60"/>
    <w:rsid w:val="00A15B50"/>
    <w:rsid w:val="00A16B99"/>
    <w:rsid w:val="00A202CE"/>
    <w:rsid w:val="00A25614"/>
    <w:rsid w:val="00A2661C"/>
    <w:rsid w:val="00A30E40"/>
    <w:rsid w:val="00A31AFC"/>
    <w:rsid w:val="00A32E38"/>
    <w:rsid w:val="00A34A3A"/>
    <w:rsid w:val="00A34AC3"/>
    <w:rsid w:val="00A37898"/>
    <w:rsid w:val="00A37CE5"/>
    <w:rsid w:val="00A404B1"/>
    <w:rsid w:val="00A40F97"/>
    <w:rsid w:val="00A420F8"/>
    <w:rsid w:val="00A434D9"/>
    <w:rsid w:val="00A44129"/>
    <w:rsid w:val="00A44FB7"/>
    <w:rsid w:val="00A46EC6"/>
    <w:rsid w:val="00A46FB9"/>
    <w:rsid w:val="00A47071"/>
    <w:rsid w:val="00A503A8"/>
    <w:rsid w:val="00A50CAE"/>
    <w:rsid w:val="00A51E43"/>
    <w:rsid w:val="00A54198"/>
    <w:rsid w:val="00A559BF"/>
    <w:rsid w:val="00A55A64"/>
    <w:rsid w:val="00A61DE2"/>
    <w:rsid w:val="00A654AB"/>
    <w:rsid w:val="00A67762"/>
    <w:rsid w:val="00A7295D"/>
    <w:rsid w:val="00A753C9"/>
    <w:rsid w:val="00A75B77"/>
    <w:rsid w:val="00A75FF2"/>
    <w:rsid w:val="00A808AC"/>
    <w:rsid w:val="00A8261C"/>
    <w:rsid w:val="00A82ADF"/>
    <w:rsid w:val="00A82E10"/>
    <w:rsid w:val="00A84F67"/>
    <w:rsid w:val="00A8562E"/>
    <w:rsid w:val="00A8598D"/>
    <w:rsid w:val="00A861F6"/>
    <w:rsid w:val="00A902DE"/>
    <w:rsid w:val="00A9156B"/>
    <w:rsid w:val="00A91A0B"/>
    <w:rsid w:val="00A91FB2"/>
    <w:rsid w:val="00A92EE5"/>
    <w:rsid w:val="00A94589"/>
    <w:rsid w:val="00A95E52"/>
    <w:rsid w:val="00A96386"/>
    <w:rsid w:val="00A96AAA"/>
    <w:rsid w:val="00A96DC0"/>
    <w:rsid w:val="00A97D00"/>
    <w:rsid w:val="00AA2CBC"/>
    <w:rsid w:val="00AA4CDC"/>
    <w:rsid w:val="00AA534C"/>
    <w:rsid w:val="00AA6D33"/>
    <w:rsid w:val="00AA6D42"/>
    <w:rsid w:val="00AA7D47"/>
    <w:rsid w:val="00AB118B"/>
    <w:rsid w:val="00AB3753"/>
    <w:rsid w:val="00AB3B2F"/>
    <w:rsid w:val="00AB4374"/>
    <w:rsid w:val="00AB7823"/>
    <w:rsid w:val="00AB7D2B"/>
    <w:rsid w:val="00AC0F37"/>
    <w:rsid w:val="00AC1CB6"/>
    <w:rsid w:val="00AC2E74"/>
    <w:rsid w:val="00AC37B2"/>
    <w:rsid w:val="00AC46BC"/>
    <w:rsid w:val="00AD04FF"/>
    <w:rsid w:val="00AD1980"/>
    <w:rsid w:val="00AD30CE"/>
    <w:rsid w:val="00AD323F"/>
    <w:rsid w:val="00AD414A"/>
    <w:rsid w:val="00AD419B"/>
    <w:rsid w:val="00AD452E"/>
    <w:rsid w:val="00AD595E"/>
    <w:rsid w:val="00AD5DDA"/>
    <w:rsid w:val="00AD7080"/>
    <w:rsid w:val="00AE0A3C"/>
    <w:rsid w:val="00AE1FC9"/>
    <w:rsid w:val="00AE26B0"/>
    <w:rsid w:val="00AE481D"/>
    <w:rsid w:val="00AE737B"/>
    <w:rsid w:val="00AF319E"/>
    <w:rsid w:val="00AF35CA"/>
    <w:rsid w:val="00AF3647"/>
    <w:rsid w:val="00AF5ACD"/>
    <w:rsid w:val="00AF69A6"/>
    <w:rsid w:val="00AF6B00"/>
    <w:rsid w:val="00AF6F96"/>
    <w:rsid w:val="00AF75FB"/>
    <w:rsid w:val="00AF7D31"/>
    <w:rsid w:val="00B00435"/>
    <w:rsid w:val="00B00829"/>
    <w:rsid w:val="00B0158D"/>
    <w:rsid w:val="00B019EB"/>
    <w:rsid w:val="00B02D62"/>
    <w:rsid w:val="00B04A30"/>
    <w:rsid w:val="00B04A63"/>
    <w:rsid w:val="00B062AD"/>
    <w:rsid w:val="00B06C8B"/>
    <w:rsid w:val="00B075B0"/>
    <w:rsid w:val="00B110B4"/>
    <w:rsid w:val="00B12A40"/>
    <w:rsid w:val="00B2055D"/>
    <w:rsid w:val="00B21A85"/>
    <w:rsid w:val="00B21C2D"/>
    <w:rsid w:val="00B225D6"/>
    <w:rsid w:val="00B23B78"/>
    <w:rsid w:val="00B23DA4"/>
    <w:rsid w:val="00B243FE"/>
    <w:rsid w:val="00B24904"/>
    <w:rsid w:val="00B24CBA"/>
    <w:rsid w:val="00B24F86"/>
    <w:rsid w:val="00B2666F"/>
    <w:rsid w:val="00B26F93"/>
    <w:rsid w:val="00B27BFC"/>
    <w:rsid w:val="00B306A5"/>
    <w:rsid w:val="00B3096E"/>
    <w:rsid w:val="00B3205D"/>
    <w:rsid w:val="00B32A73"/>
    <w:rsid w:val="00B32E2C"/>
    <w:rsid w:val="00B339E1"/>
    <w:rsid w:val="00B358C8"/>
    <w:rsid w:val="00B36FA1"/>
    <w:rsid w:val="00B37511"/>
    <w:rsid w:val="00B37A33"/>
    <w:rsid w:val="00B4011C"/>
    <w:rsid w:val="00B41CB4"/>
    <w:rsid w:val="00B4252D"/>
    <w:rsid w:val="00B451AE"/>
    <w:rsid w:val="00B52973"/>
    <w:rsid w:val="00B52EB1"/>
    <w:rsid w:val="00B540A7"/>
    <w:rsid w:val="00B5455D"/>
    <w:rsid w:val="00B5656E"/>
    <w:rsid w:val="00B56B51"/>
    <w:rsid w:val="00B6121E"/>
    <w:rsid w:val="00B61A5C"/>
    <w:rsid w:val="00B62B2E"/>
    <w:rsid w:val="00B637D3"/>
    <w:rsid w:val="00B63DF2"/>
    <w:rsid w:val="00B65A10"/>
    <w:rsid w:val="00B66386"/>
    <w:rsid w:val="00B66F4D"/>
    <w:rsid w:val="00B7045B"/>
    <w:rsid w:val="00B717F9"/>
    <w:rsid w:val="00B72764"/>
    <w:rsid w:val="00B74786"/>
    <w:rsid w:val="00B74D78"/>
    <w:rsid w:val="00B757FD"/>
    <w:rsid w:val="00B75E2B"/>
    <w:rsid w:val="00B770CF"/>
    <w:rsid w:val="00B80F65"/>
    <w:rsid w:val="00B81524"/>
    <w:rsid w:val="00B81556"/>
    <w:rsid w:val="00B825E7"/>
    <w:rsid w:val="00B82630"/>
    <w:rsid w:val="00B82878"/>
    <w:rsid w:val="00B832AE"/>
    <w:rsid w:val="00B83B50"/>
    <w:rsid w:val="00B83F25"/>
    <w:rsid w:val="00B85C83"/>
    <w:rsid w:val="00B8797E"/>
    <w:rsid w:val="00B90965"/>
    <w:rsid w:val="00B90AC9"/>
    <w:rsid w:val="00B92E82"/>
    <w:rsid w:val="00B93F30"/>
    <w:rsid w:val="00B94B25"/>
    <w:rsid w:val="00B94CD5"/>
    <w:rsid w:val="00B958A6"/>
    <w:rsid w:val="00B96183"/>
    <w:rsid w:val="00B96FBF"/>
    <w:rsid w:val="00BA02C4"/>
    <w:rsid w:val="00BA1537"/>
    <w:rsid w:val="00BA2636"/>
    <w:rsid w:val="00BA601C"/>
    <w:rsid w:val="00BA63F0"/>
    <w:rsid w:val="00BA6755"/>
    <w:rsid w:val="00BA7717"/>
    <w:rsid w:val="00BA7AA4"/>
    <w:rsid w:val="00BB1456"/>
    <w:rsid w:val="00BB18DE"/>
    <w:rsid w:val="00BB349D"/>
    <w:rsid w:val="00BB5110"/>
    <w:rsid w:val="00BB514E"/>
    <w:rsid w:val="00BC0793"/>
    <w:rsid w:val="00BC092A"/>
    <w:rsid w:val="00BC2238"/>
    <w:rsid w:val="00BC2874"/>
    <w:rsid w:val="00BC2E11"/>
    <w:rsid w:val="00BC3095"/>
    <w:rsid w:val="00BC33F8"/>
    <w:rsid w:val="00BC34EA"/>
    <w:rsid w:val="00BC61FC"/>
    <w:rsid w:val="00BC6712"/>
    <w:rsid w:val="00BC77ED"/>
    <w:rsid w:val="00BD16FD"/>
    <w:rsid w:val="00BD177A"/>
    <w:rsid w:val="00BD30B2"/>
    <w:rsid w:val="00BD30F9"/>
    <w:rsid w:val="00BD3F58"/>
    <w:rsid w:val="00BD49E5"/>
    <w:rsid w:val="00BD583E"/>
    <w:rsid w:val="00BE0ADB"/>
    <w:rsid w:val="00BE0EB9"/>
    <w:rsid w:val="00BE10C7"/>
    <w:rsid w:val="00BE499A"/>
    <w:rsid w:val="00BE6469"/>
    <w:rsid w:val="00BE7A85"/>
    <w:rsid w:val="00BE7D4C"/>
    <w:rsid w:val="00BF1568"/>
    <w:rsid w:val="00BF321E"/>
    <w:rsid w:val="00BF4E44"/>
    <w:rsid w:val="00BF602D"/>
    <w:rsid w:val="00BF7B4F"/>
    <w:rsid w:val="00C00218"/>
    <w:rsid w:val="00C01305"/>
    <w:rsid w:val="00C01849"/>
    <w:rsid w:val="00C0532A"/>
    <w:rsid w:val="00C05F9F"/>
    <w:rsid w:val="00C06CF0"/>
    <w:rsid w:val="00C07AB8"/>
    <w:rsid w:val="00C07D01"/>
    <w:rsid w:val="00C103A4"/>
    <w:rsid w:val="00C11271"/>
    <w:rsid w:val="00C1149E"/>
    <w:rsid w:val="00C11FEA"/>
    <w:rsid w:val="00C124C6"/>
    <w:rsid w:val="00C1340D"/>
    <w:rsid w:val="00C14AF9"/>
    <w:rsid w:val="00C152AD"/>
    <w:rsid w:val="00C221B1"/>
    <w:rsid w:val="00C232C0"/>
    <w:rsid w:val="00C236E0"/>
    <w:rsid w:val="00C23B62"/>
    <w:rsid w:val="00C23CA1"/>
    <w:rsid w:val="00C23F3D"/>
    <w:rsid w:val="00C258E4"/>
    <w:rsid w:val="00C25FEE"/>
    <w:rsid w:val="00C31793"/>
    <w:rsid w:val="00C32AC9"/>
    <w:rsid w:val="00C35A33"/>
    <w:rsid w:val="00C373FE"/>
    <w:rsid w:val="00C40EE1"/>
    <w:rsid w:val="00C4329A"/>
    <w:rsid w:val="00C445B1"/>
    <w:rsid w:val="00C45687"/>
    <w:rsid w:val="00C45730"/>
    <w:rsid w:val="00C457A5"/>
    <w:rsid w:val="00C45A45"/>
    <w:rsid w:val="00C47CCD"/>
    <w:rsid w:val="00C50174"/>
    <w:rsid w:val="00C504B1"/>
    <w:rsid w:val="00C51218"/>
    <w:rsid w:val="00C51527"/>
    <w:rsid w:val="00C5213B"/>
    <w:rsid w:val="00C52AF1"/>
    <w:rsid w:val="00C53534"/>
    <w:rsid w:val="00C53638"/>
    <w:rsid w:val="00C53F5D"/>
    <w:rsid w:val="00C541C4"/>
    <w:rsid w:val="00C54255"/>
    <w:rsid w:val="00C55BA4"/>
    <w:rsid w:val="00C57E9A"/>
    <w:rsid w:val="00C62E0E"/>
    <w:rsid w:val="00C64ACC"/>
    <w:rsid w:val="00C6573A"/>
    <w:rsid w:val="00C65DEC"/>
    <w:rsid w:val="00C66CC4"/>
    <w:rsid w:val="00C66D96"/>
    <w:rsid w:val="00C70D7F"/>
    <w:rsid w:val="00C71188"/>
    <w:rsid w:val="00C715CB"/>
    <w:rsid w:val="00C7209A"/>
    <w:rsid w:val="00C721BC"/>
    <w:rsid w:val="00C738C9"/>
    <w:rsid w:val="00C73D7C"/>
    <w:rsid w:val="00C74A67"/>
    <w:rsid w:val="00C77BDE"/>
    <w:rsid w:val="00C77C78"/>
    <w:rsid w:val="00C80150"/>
    <w:rsid w:val="00C804DA"/>
    <w:rsid w:val="00C80FCB"/>
    <w:rsid w:val="00C814C8"/>
    <w:rsid w:val="00C819D0"/>
    <w:rsid w:val="00C81B6C"/>
    <w:rsid w:val="00C8206B"/>
    <w:rsid w:val="00C86511"/>
    <w:rsid w:val="00C865C8"/>
    <w:rsid w:val="00C874D2"/>
    <w:rsid w:val="00C9136F"/>
    <w:rsid w:val="00C9168E"/>
    <w:rsid w:val="00C91AB2"/>
    <w:rsid w:val="00C930E0"/>
    <w:rsid w:val="00C937F4"/>
    <w:rsid w:val="00C93855"/>
    <w:rsid w:val="00C94949"/>
    <w:rsid w:val="00C94ADE"/>
    <w:rsid w:val="00C95244"/>
    <w:rsid w:val="00C96464"/>
    <w:rsid w:val="00C97799"/>
    <w:rsid w:val="00CA39CF"/>
    <w:rsid w:val="00CA464D"/>
    <w:rsid w:val="00CA538C"/>
    <w:rsid w:val="00CA54B4"/>
    <w:rsid w:val="00CA69A9"/>
    <w:rsid w:val="00CA6AD7"/>
    <w:rsid w:val="00CA70EC"/>
    <w:rsid w:val="00CB0974"/>
    <w:rsid w:val="00CB21D4"/>
    <w:rsid w:val="00CB275A"/>
    <w:rsid w:val="00CB29E1"/>
    <w:rsid w:val="00CB2FA0"/>
    <w:rsid w:val="00CB5825"/>
    <w:rsid w:val="00CB5C91"/>
    <w:rsid w:val="00CB6330"/>
    <w:rsid w:val="00CB6900"/>
    <w:rsid w:val="00CC0829"/>
    <w:rsid w:val="00CC1B4D"/>
    <w:rsid w:val="00CC2405"/>
    <w:rsid w:val="00CC28F1"/>
    <w:rsid w:val="00CC2C1C"/>
    <w:rsid w:val="00CC5260"/>
    <w:rsid w:val="00CC6FAA"/>
    <w:rsid w:val="00CC7174"/>
    <w:rsid w:val="00CC7B2B"/>
    <w:rsid w:val="00CD024A"/>
    <w:rsid w:val="00CD0F34"/>
    <w:rsid w:val="00CD145E"/>
    <w:rsid w:val="00CD2D10"/>
    <w:rsid w:val="00CD43A6"/>
    <w:rsid w:val="00CD4785"/>
    <w:rsid w:val="00CD7BE3"/>
    <w:rsid w:val="00CE091A"/>
    <w:rsid w:val="00CE0E7A"/>
    <w:rsid w:val="00CE10A1"/>
    <w:rsid w:val="00CE19F7"/>
    <w:rsid w:val="00CE1AE4"/>
    <w:rsid w:val="00CE2A1C"/>
    <w:rsid w:val="00CE3A94"/>
    <w:rsid w:val="00CE3E6B"/>
    <w:rsid w:val="00CE4940"/>
    <w:rsid w:val="00CE6B05"/>
    <w:rsid w:val="00CF01EB"/>
    <w:rsid w:val="00CF0DE0"/>
    <w:rsid w:val="00CF1A7E"/>
    <w:rsid w:val="00CF1BC0"/>
    <w:rsid w:val="00CF1F85"/>
    <w:rsid w:val="00CF28B7"/>
    <w:rsid w:val="00CF39CC"/>
    <w:rsid w:val="00CF3B0F"/>
    <w:rsid w:val="00CF422F"/>
    <w:rsid w:val="00CF5340"/>
    <w:rsid w:val="00CF64E5"/>
    <w:rsid w:val="00CF7633"/>
    <w:rsid w:val="00CF7FB7"/>
    <w:rsid w:val="00D02E83"/>
    <w:rsid w:val="00D03D07"/>
    <w:rsid w:val="00D055F1"/>
    <w:rsid w:val="00D05F55"/>
    <w:rsid w:val="00D062B4"/>
    <w:rsid w:val="00D127E6"/>
    <w:rsid w:val="00D1289B"/>
    <w:rsid w:val="00D12CA8"/>
    <w:rsid w:val="00D134F6"/>
    <w:rsid w:val="00D13D95"/>
    <w:rsid w:val="00D1485B"/>
    <w:rsid w:val="00D14D46"/>
    <w:rsid w:val="00D1653A"/>
    <w:rsid w:val="00D17D80"/>
    <w:rsid w:val="00D17DF2"/>
    <w:rsid w:val="00D21550"/>
    <w:rsid w:val="00D222AD"/>
    <w:rsid w:val="00D22B5B"/>
    <w:rsid w:val="00D22C3A"/>
    <w:rsid w:val="00D22E1E"/>
    <w:rsid w:val="00D24178"/>
    <w:rsid w:val="00D24A1C"/>
    <w:rsid w:val="00D2504A"/>
    <w:rsid w:val="00D250E6"/>
    <w:rsid w:val="00D31166"/>
    <w:rsid w:val="00D316A4"/>
    <w:rsid w:val="00D32ECC"/>
    <w:rsid w:val="00D3733B"/>
    <w:rsid w:val="00D37A23"/>
    <w:rsid w:val="00D4012B"/>
    <w:rsid w:val="00D4065E"/>
    <w:rsid w:val="00D41133"/>
    <w:rsid w:val="00D427F0"/>
    <w:rsid w:val="00D43581"/>
    <w:rsid w:val="00D43C23"/>
    <w:rsid w:val="00D4595A"/>
    <w:rsid w:val="00D46F18"/>
    <w:rsid w:val="00D4756A"/>
    <w:rsid w:val="00D47EFF"/>
    <w:rsid w:val="00D525A8"/>
    <w:rsid w:val="00D52ACF"/>
    <w:rsid w:val="00D53787"/>
    <w:rsid w:val="00D539AF"/>
    <w:rsid w:val="00D5468C"/>
    <w:rsid w:val="00D558C8"/>
    <w:rsid w:val="00D56DA9"/>
    <w:rsid w:val="00D604B2"/>
    <w:rsid w:val="00D60E38"/>
    <w:rsid w:val="00D624EC"/>
    <w:rsid w:val="00D625D4"/>
    <w:rsid w:val="00D64261"/>
    <w:rsid w:val="00D6459F"/>
    <w:rsid w:val="00D6520A"/>
    <w:rsid w:val="00D66692"/>
    <w:rsid w:val="00D70925"/>
    <w:rsid w:val="00D70AE3"/>
    <w:rsid w:val="00D713E4"/>
    <w:rsid w:val="00D731A2"/>
    <w:rsid w:val="00D73B65"/>
    <w:rsid w:val="00D73B8E"/>
    <w:rsid w:val="00D73D41"/>
    <w:rsid w:val="00D751EB"/>
    <w:rsid w:val="00D75A89"/>
    <w:rsid w:val="00D77608"/>
    <w:rsid w:val="00D807CB"/>
    <w:rsid w:val="00D82A79"/>
    <w:rsid w:val="00D82A7C"/>
    <w:rsid w:val="00D84033"/>
    <w:rsid w:val="00D8426C"/>
    <w:rsid w:val="00D90392"/>
    <w:rsid w:val="00D914A3"/>
    <w:rsid w:val="00D92A92"/>
    <w:rsid w:val="00D941CD"/>
    <w:rsid w:val="00D946C1"/>
    <w:rsid w:val="00D9548A"/>
    <w:rsid w:val="00DA16B2"/>
    <w:rsid w:val="00DA179D"/>
    <w:rsid w:val="00DA1E4B"/>
    <w:rsid w:val="00DA2506"/>
    <w:rsid w:val="00DA2D13"/>
    <w:rsid w:val="00DA4158"/>
    <w:rsid w:val="00DA4517"/>
    <w:rsid w:val="00DA4519"/>
    <w:rsid w:val="00DA514C"/>
    <w:rsid w:val="00DA52A7"/>
    <w:rsid w:val="00DA6CE0"/>
    <w:rsid w:val="00DA6E1F"/>
    <w:rsid w:val="00DA6E5B"/>
    <w:rsid w:val="00DA75C9"/>
    <w:rsid w:val="00DA7759"/>
    <w:rsid w:val="00DA7BAE"/>
    <w:rsid w:val="00DA7F13"/>
    <w:rsid w:val="00DB0ED0"/>
    <w:rsid w:val="00DB10C9"/>
    <w:rsid w:val="00DB1636"/>
    <w:rsid w:val="00DB21ED"/>
    <w:rsid w:val="00DB3C73"/>
    <w:rsid w:val="00DB4349"/>
    <w:rsid w:val="00DB6C33"/>
    <w:rsid w:val="00DB75FF"/>
    <w:rsid w:val="00DB7DE9"/>
    <w:rsid w:val="00DC034A"/>
    <w:rsid w:val="00DC113D"/>
    <w:rsid w:val="00DC1615"/>
    <w:rsid w:val="00DC1886"/>
    <w:rsid w:val="00DC2AAE"/>
    <w:rsid w:val="00DC2CB7"/>
    <w:rsid w:val="00DC3888"/>
    <w:rsid w:val="00DC440B"/>
    <w:rsid w:val="00DC4A24"/>
    <w:rsid w:val="00DC6177"/>
    <w:rsid w:val="00DC62C3"/>
    <w:rsid w:val="00DC6769"/>
    <w:rsid w:val="00DC7F92"/>
    <w:rsid w:val="00DD10A4"/>
    <w:rsid w:val="00DD268D"/>
    <w:rsid w:val="00DD33B8"/>
    <w:rsid w:val="00DD350A"/>
    <w:rsid w:val="00DD3E4C"/>
    <w:rsid w:val="00DD43A8"/>
    <w:rsid w:val="00DD4440"/>
    <w:rsid w:val="00DD502C"/>
    <w:rsid w:val="00DD51F3"/>
    <w:rsid w:val="00DD5FC4"/>
    <w:rsid w:val="00DD7120"/>
    <w:rsid w:val="00DD7C63"/>
    <w:rsid w:val="00DE0C52"/>
    <w:rsid w:val="00DE5A20"/>
    <w:rsid w:val="00DE691C"/>
    <w:rsid w:val="00DF036F"/>
    <w:rsid w:val="00DF0811"/>
    <w:rsid w:val="00DF0FE2"/>
    <w:rsid w:val="00DF13C6"/>
    <w:rsid w:val="00DF51EC"/>
    <w:rsid w:val="00DF6E6A"/>
    <w:rsid w:val="00DF7BE7"/>
    <w:rsid w:val="00E00EE7"/>
    <w:rsid w:val="00E01097"/>
    <w:rsid w:val="00E014CB"/>
    <w:rsid w:val="00E01E07"/>
    <w:rsid w:val="00E1004D"/>
    <w:rsid w:val="00E104D3"/>
    <w:rsid w:val="00E11B0B"/>
    <w:rsid w:val="00E125E4"/>
    <w:rsid w:val="00E12963"/>
    <w:rsid w:val="00E12CC7"/>
    <w:rsid w:val="00E13FF8"/>
    <w:rsid w:val="00E1428A"/>
    <w:rsid w:val="00E145C4"/>
    <w:rsid w:val="00E14BB3"/>
    <w:rsid w:val="00E169AA"/>
    <w:rsid w:val="00E16D8E"/>
    <w:rsid w:val="00E20C0F"/>
    <w:rsid w:val="00E21E05"/>
    <w:rsid w:val="00E2458B"/>
    <w:rsid w:val="00E2468A"/>
    <w:rsid w:val="00E25D2A"/>
    <w:rsid w:val="00E31719"/>
    <w:rsid w:val="00E32DAA"/>
    <w:rsid w:val="00E33615"/>
    <w:rsid w:val="00E358DB"/>
    <w:rsid w:val="00E365B3"/>
    <w:rsid w:val="00E36E4C"/>
    <w:rsid w:val="00E373B1"/>
    <w:rsid w:val="00E3769D"/>
    <w:rsid w:val="00E4022E"/>
    <w:rsid w:val="00E414BB"/>
    <w:rsid w:val="00E41EA1"/>
    <w:rsid w:val="00E4488A"/>
    <w:rsid w:val="00E45789"/>
    <w:rsid w:val="00E45885"/>
    <w:rsid w:val="00E47EB3"/>
    <w:rsid w:val="00E50BBD"/>
    <w:rsid w:val="00E511D4"/>
    <w:rsid w:val="00E546C4"/>
    <w:rsid w:val="00E54871"/>
    <w:rsid w:val="00E54EAF"/>
    <w:rsid w:val="00E558E4"/>
    <w:rsid w:val="00E563E8"/>
    <w:rsid w:val="00E56549"/>
    <w:rsid w:val="00E56680"/>
    <w:rsid w:val="00E569A2"/>
    <w:rsid w:val="00E56B44"/>
    <w:rsid w:val="00E576D2"/>
    <w:rsid w:val="00E576D8"/>
    <w:rsid w:val="00E6022B"/>
    <w:rsid w:val="00E60504"/>
    <w:rsid w:val="00E62DEE"/>
    <w:rsid w:val="00E62F39"/>
    <w:rsid w:val="00E63751"/>
    <w:rsid w:val="00E647C0"/>
    <w:rsid w:val="00E648C4"/>
    <w:rsid w:val="00E66E17"/>
    <w:rsid w:val="00E71C76"/>
    <w:rsid w:val="00E723A2"/>
    <w:rsid w:val="00E73C28"/>
    <w:rsid w:val="00E74DF7"/>
    <w:rsid w:val="00E75A3D"/>
    <w:rsid w:val="00E75F69"/>
    <w:rsid w:val="00E762C6"/>
    <w:rsid w:val="00E76E8F"/>
    <w:rsid w:val="00E7766F"/>
    <w:rsid w:val="00E77ABB"/>
    <w:rsid w:val="00E824DD"/>
    <w:rsid w:val="00E82EA8"/>
    <w:rsid w:val="00E83912"/>
    <w:rsid w:val="00E83C07"/>
    <w:rsid w:val="00E86AAD"/>
    <w:rsid w:val="00E903DB"/>
    <w:rsid w:val="00E90EAE"/>
    <w:rsid w:val="00E9196B"/>
    <w:rsid w:val="00E943BD"/>
    <w:rsid w:val="00E95068"/>
    <w:rsid w:val="00E954F5"/>
    <w:rsid w:val="00EA186E"/>
    <w:rsid w:val="00EA2A63"/>
    <w:rsid w:val="00EA33A3"/>
    <w:rsid w:val="00EA4173"/>
    <w:rsid w:val="00EA58B0"/>
    <w:rsid w:val="00EA5F8F"/>
    <w:rsid w:val="00EA6423"/>
    <w:rsid w:val="00EB1A71"/>
    <w:rsid w:val="00EB214B"/>
    <w:rsid w:val="00EB30B4"/>
    <w:rsid w:val="00EB6AC4"/>
    <w:rsid w:val="00EB7428"/>
    <w:rsid w:val="00EC0025"/>
    <w:rsid w:val="00EC1380"/>
    <w:rsid w:val="00EC1463"/>
    <w:rsid w:val="00EC3E6A"/>
    <w:rsid w:val="00EC456D"/>
    <w:rsid w:val="00EC4A3A"/>
    <w:rsid w:val="00EC5027"/>
    <w:rsid w:val="00EC5613"/>
    <w:rsid w:val="00EC5B8F"/>
    <w:rsid w:val="00EC5E32"/>
    <w:rsid w:val="00EC7ADC"/>
    <w:rsid w:val="00ED2D8B"/>
    <w:rsid w:val="00ED3981"/>
    <w:rsid w:val="00ED40B7"/>
    <w:rsid w:val="00ED42A7"/>
    <w:rsid w:val="00ED51FC"/>
    <w:rsid w:val="00ED7B35"/>
    <w:rsid w:val="00ED7F7F"/>
    <w:rsid w:val="00EE0626"/>
    <w:rsid w:val="00EE120F"/>
    <w:rsid w:val="00EE3924"/>
    <w:rsid w:val="00EE4E07"/>
    <w:rsid w:val="00EF00AD"/>
    <w:rsid w:val="00EF0C73"/>
    <w:rsid w:val="00EF36CB"/>
    <w:rsid w:val="00EF5129"/>
    <w:rsid w:val="00EF56B2"/>
    <w:rsid w:val="00EF5F2E"/>
    <w:rsid w:val="00EF6195"/>
    <w:rsid w:val="00F00C9B"/>
    <w:rsid w:val="00F010A9"/>
    <w:rsid w:val="00F01B9F"/>
    <w:rsid w:val="00F02264"/>
    <w:rsid w:val="00F029E9"/>
    <w:rsid w:val="00F0347B"/>
    <w:rsid w:val="00F0351B"/>
    <w:rsid w:val="00F04265"/>
    <w:rsid w:val="00F119E2"/>
    <w:rsid w:val="00F11AA2"/>
    <w:rsid w:val="00F1286B"/>
    <w:rsid w:val="00F13393"/>
    <w:rsid w:val="00F13FF6"/>
    <w:rsid w:val="00F144F4"/>
    <w:rsid w:val="00F14E0B"/>
    <w:rsid w:val="00F156AC"/>
    <w:rsid w:val="00F201F7"/>
    <w:rsid w:val="00F20731"/>
    <w:rsid w:val="00F21CAD"/>
    <w:rsid w:val="00F228FA"/>
    <w:rsid w:val="00F22B53"/>
    <w:rsid w:val="00F23BCE"/>
    <w:rsid w:val="00F2598F"/>
    <w:rsid w:val="00F25F28"/>
    <w:rsid w:val="00F26D40"/>
    <w:rsid w:val="00F300DA"/>
    <w:rsid w:val="00F31901"/>
    <w:rsid w:val="00F31CA9"/>
    <w:rsid w:val="00F3278E"/>
    <w:rsid w:val="00F33395"/>
    <w:rsid w:val="00F33C00"/>
    <w:rsid w:val="00F357F2"/>
    <w:rsid w:val="00F35D88"/>
    <w:rsid w:val="00F37431"/>
    <w:rsid w:val="00F42D71"/>
    <w:rsid w:val="00F430ED"/>
    <w:rsid w:val="00F444FD"/>
    <w:rsid w:val="00F45AAC"/>
    <w:rsid w:val="00F46624"/>
    <w:rsid w:val="00F46D96"/>
    <w:rsid w:val="00F535A1"/>
    <w:rsid w:val="00F5577F"/>
    <w:rsid w:val="00F5715D"/>
    <w:rsid w:val="00F57252"/>
    <w:rsid w:val="00F57454"/>
    <w:rsid w:val="00F57A80"/>
    <w:rsid w:val="00F57D61"/>
    <w:rsid w:val="00F61B11"/>
    <w:rsid w:val="00F63D61"/>
    <w:rsid w:val="00F653FE"/>
    <w:rsid w:val="00F6552B"/>
    <w:rsid w:val="00F65579"/>
    <w:rsid w:val="00F70529"/>
    <w:rsid w:val="00F713BA"/>
    <w:rsid w:val="00F721EB"/>
    <w:rsid w:val="00F723C9"/>
    <w:rsid w:val="00F72AD8"/>
    <w:rsid w:val="00F72B7B"/>
    <w:rsid w:val="00F73710"/>
    <w:rsid w:val="00F74EFD"/>
    <w:rsid w:val="00F75858"/>
    <w:rsid w:val="00F769D3"/>
    <w:rsid w:val="00F77AA4"/>
    <w:rsid w:val="00F80519"/>
    <w:rsid w:val="00F826FC"/>
    <w:rsid w:val="00F82B9D"/>
    <w:rsid w:val="00F83B5F"/>
    <w:rsid w:val="00F8504B"/>
    <w:rsid w:val="00F860B3"/>
    <w:rsid w:val="00F86FD5"/>
    <w:rsid w:val="00F87A76"/>
    <w:rsid w:val="00F90137"/>
    <w:rsid w:val="00F90ADA"/>
    <w:rsid w:val="00F91C90"/>
    <w:rsid w:val="00F93483"/>
    <w:rsid w:val="00F94B3A"/>
    <w:rsid w:val="00F966FB"/>
    <w:rsid w:val="00F96829"/>
    <w:rsid w:val="00F97D82"/>
    <w:rsid w:val="00FA18CD"/>
    <w:rsid w:val="00FA1A57"/>
    <w:rsid w:val="00FA2089"/>
    <w:rsid w:val="00FA2380"/>
    <w:rsid w:val="00FA3B97"/>
    <w:rsid w:val="00FA3F21"/>
    <w:rsid w:val="00FA4839"/>
    <w:rsid w:val="00FA6901"/>
    <w:rsid w:val="00FA6BAD"/>
    <w:rsid w:val="00FB19CA"/>
    <w:rsid w:val="00FB2FF5"/>
    <w:rsid w:val="00FB3E9E"/>
    <w:rsid w:val="00FB50EA"/>
    <w:rsid w:val="00FB52C1"/>
    <w:rsid w:val="00FB5756"/>
    <w:rsid w:val="00FB6CBF"/>
    <w:rsid w:val="00FB6FA7"/>
    <w:rsid w:val="00FC1608"/>
    <w:rsid w:val="00FC2BEC"/>
    <w:rsid w:val="00FC2C5F"/>
    <w:rsid w:val="00FC3205"/>
    <w:rsid w:val="00FC3FE6"/>
    <w:rsid w:val="00FC5786"/>
    <w:rsid w:val="00FC5DA4"/>
    <w:rsid w:val="00FC7178"/>
    <w:rsid w:val="00FC7BC3"/>
    <w:rsid w:val="00FD0A9E"/>
    <w:rsid w:val="00FD1368"/>
    <w:rsid w:val="00FD4174"/>
    <w:rsid w:val="00FD438B"/>
    <w:rsid w:val="00FD6FB8"/>
    <w:rsid w:val="00FD731D"/>
    <w:rsid w:val="00FE041C"/>
    <w:rsid w:val="00FE0615"/>
    <w:rsid w:val="00FE06C5"/>
    <w:rsid w:val="00FE07B4"/>
    <w:rsid w:val="00FE161A"/>
    <w:rsid w:val="00FE1979"/>
    <w:rsid w:val="00FE1F09"/>
    <w:rsid w:val="00FE39FA"/>
    <w:rsid w:val="00FE41E1"/>
    <w:rsid w:val="00FE43F1"/>
    <w:rsid w:val="00FE44E3"/>
    <w:rsid w:val="00FF038A"/>
    <w:rsid w:val="00FF1B9C"/>
    <w:rsid w:val="00FF1EB5"/>
    <w:rsid w:val="00FF3277"/>
    <w:rsid w:val="00FF76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3D4459F"/>
  <w15:docId w15:val="{9C860E3B-621F-4D37-A46E-813580F6A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heme="minorBidi"/>
        <w:kern w:val="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71C5"/>
    <w:pPr>
      <w:spacing w:line="340" w:lineRule="atLeast"/>
      <w:jc w:val="both"/>
    </w:pPr>
    <w:rPr>
      <w:rFonts w:eastAsia="Times New Roman" w:cs="Times New Roman"/>
      <w:color w:val="000000"/>
      <w:kern w:val="0"/>
      <w:sz w:val="24"/>
      <w:lang w:eastAsia="de-DE"/>
    </w:rPr>
  </w:style>
  <w:style w:type="paragraph" w:styleId="Ttulo1">
    <w:name w:val="heading 1"/>
    <w:aliases w:val="x"/>
    <w:basedOn w:val="Normal"/>
    <w:next w:val="Normal"/>
    <w:link w:val="Ttulo1Car"/>
    <w:uiPriority w:val="9"/>
    <w:qFormat/>
    <w:rsid w:val="00F87A76"/>
    <w:pPr>
      <w:spacing w:before="240"/>
      <w:outlineLvl w:val="0"/>
    </w:pPr>
    <w:rPr>
      <w:rFonts w:ascii="Arial" w:hAnsi="Arial"/>
      <w:b/>
      <w:u w:val="single"/>
    </w:rPr>
  </w:style>
  <w:style w:type="paragraph" w:styleId="Ttulo2">
    <w:name w:val="heading 2"/>
    <w:basedOn w:val="Normal"/>
    <w:next w:val="Normal"/>
    <w:link w:val="Ttulo2Car"/>
    <w:qFormat/>
    <w:rsid w:val="00F87A76"/>
    <w:pPr>
      <w:spacing w:before="120"/>
      <w:outlineLvl w:val="1"/>
    </w:pPr>
    <w:rPr>
      <w:rFonts w:ascii="Arial" w:hAnsi="Arial" w:cstheme="majorBidi"/>
      <w:b/>
    </w:rPr>
  </w:style>
  <w:style w:type="paragraph" w:styleId="Ttulo3">
    <w:name w:val="heading 3"/>
    <w:basedOn w:val="Normal"/>
    <w:next w:val="Normal"/>
    <w:link w:val="Ttulo3Car"/>
    <w:qFormat/>
    <w:rsid w:val="00F87A76"/>
    <w:pPr>
      <w:ind w:left="360"/>
      <w:outlineLvl w:val="2"/>
    </w:pPr>
    <w:rPr>
      <w:b/>
    </w:rPr>
  </w:style>
  <w:style w:type="paragraph" w:styleId="Ttulo4">
    <w:name w:val="heading 4"/>
    <w:basedOn w:val="Normal"/>
    <w:next w:val="Normal"/>
    <w:link w:val="Ttulo4Car"/>
    <w:qFormat/>
    <w:rsid w:val="00F87A76"/>
    <w:pPr>
      <w:keepNext/>
      <w:keepLines/>
      <w:spacing w:before="240" w:line="480" w:lineRule="atLeast"/>
      <w:ind w:left="907" w:hanging="907"/>
      <w:outlineLvl w:val="3"/>
    </w:pPr>
    <w:rPr>
      <w:rFonts w:ascii="Arial" w:hAnsi="Arial" w:cstheme="majorBidi"/>
      <w:b/>
    </w:rPr>
  </w:style>
  <w:style w:type="paragraph" w:styleId="Ttulo5">
    <w:name w:val="heading 5"/>
    <w:basedOn w:val="Normal"/>
    <w:next w:val="Normal"/>
    <w:link w:val="Ttulo5Car"/>
    <w:qFormat/>
    <w:rsid w:val="00F87A76"/>
    <w:pPr>
      <w:ind w:left="706"/>
      <w:outlineLvl w:val="4"/>
    </w:pPr>
    <w:rPr>
      <w:b/>
    </w:rPr>
  </w:style>
  <w:style w:type="paragraph" w:styleId="Ttulo6">
    <w:name w:val="heading 6"/>
    <w:basedOn w:val="Normal"/>
    <w:next w:val="Normal"/>
    <w:link w:val="Ttulo6Car"/>
    <w:qFormat/>
    <w:rsid w:val="00F87A76"/>
    <w:pPr>
      <w:ind w:left="706"/>
      <w:outlineLvl w:val="5"/>
    </w:pPr>
    <w:rPr>
      <w:rFonts w:cstheme="majorBidi"/>
      <w:u w:val="single"/>
    </w:rPr>
  </w:style>
  <w:style w:type="paragraph" w:styleId="Ttulo7">
    <w:name w:val="heading 7"/>
    <w:basedOn w:val="Normal"/>
    <w:next w:val="Normal"/>
    <w:link w:val="Ttulo7Car"/>
    <w:qFormat/>
    <w:rsid w:val="00F87A76"/>
    <w:pPr>
      <w:ind w:left="706"/>
      <w:outlineLvl w:val="6"/>
    </w:pPr>
    <w:rPr>
      <w:i/>
    </w:rPr>
  </w:style>
  <w:style w:type="paragraph" w:styleId="Ttulo8">
    <w:name w:val="heading 8"/>
    <w:basedOn w:val="Normal"/>
    <w:next w:val="Normal"/>
    <w:link w:val="Ttulo8Car"/>
    <w:qFormat/>
    <w:rsid w:val="00F87A76"/>
    <w:pPr>
      <w:ind w:left="706"/>
      <w:outlineLvl w:val="7"/>
    </w:pPr>
    <w:rPr>
      <w:rFonts w:cstheme="majorBidi"/>
      <w:i/>
    </w:rPr>
  </w:style>
  <w:style w:type="paragraph" w:styleId="Ttulo9">
    <w:name w:val="heading 9"/>
    <w:basedOn w:val="Normal"/>
    <w:next w:val="Normal"/>
    <w:link w:val="Ttulo9Car"/>
    <w:qFormat/>
    <w:rsid w:val="00F87A76"/>
    <w:pPr>
      <w:ind w:left="706"/>
      <w:outlineLvl w:val="8"/>
    </w:pPr>
    <w:rPr>
      <w:rFonts w:cstheme="majorBidi"/>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F87A76"/>
  </w:style>
  <w:style w:type="paragraph" w:customStyle="1" w:styleId="MDPI11articletype">
    <w:name w:val="MDPI_1.1_article_type"/>
    <w:basedOn w:val="MDPI31text"/>
    <w:next w:val="MDPI12title"/>
    <w:qFormat/>
    <w:rsid w:val="00135C14"/>
    <w:pPr>
      <w:spacing w:before="240" w:line="240" w:lineRule="auto"/>
      <w:ind w:firstLine="0"/>
      <w:jc w:val="left"/>
    </w:pPr>
    <w:rPr>
      <w:i/>
    </w:rPr>
  </w:style>
  <w:style w:type="paragraph" w:customStyle="1" w:styleId="MDPI12title">
    <w:name w:val="MDPI_1.2_title"/>
    <w:next w:val="MDPI13authornames"/>
    <w:qFormat/>
    <w:rsid w:val="003B4E63"/>
    <w:pPr>
      <w:adjustRightInd w:val="0"/>
      <w:snapToGrid w:val="0"/>
      <w:spacing w:after="240" w:line="400" w:lineRule="exact"/>
    </w:pPr>
    <w:rPr>
      <w:rFonts w:ascii="Palatino Linotype" w:eastAsia="Times New Roman" w:hAnsi="Palatino Linotype" w:cs="Times New Roman"/>
      <w:b/>
      <w:snapToGrid w:val="0"/>
      <w:color w:val="000000"/>
      <w:kern w:val="0"/>
      <w:sz w:val="36"/>
      <w:lang w:eastAsia="de-DE" w:bidi="en-US"/>
    </w:rPr>
  </w:style>
  <w:style w:type="paragraph" w:customStyle="1" w:styleId="MDPI13authornames">
    <w:name w:val="MDPI_1.3_authornames"/>
    <w:basedOn w:val="MDPI31text"/>
    <w:next w:val="MDPI14history"/>
    <w:qFormat/>
    <w:rsid w:val="0012125D"/>
    <w:pPr>
      <w:spacing w:after="120"/>
      <w:ind w:firstLine="0"/>
      <w:jc w:val="left"/>
    </w:pPr>
    <w:rPr>
      <w:b/>
      <w:snapToGrid/>
    </w:rPr>
  </w:style>
  <w:style w:type="paragraph" w:customStyle="1" w:styleId="MDPI14history">
    <w:name w:val="MDPI_1.4_history"/>
    <w:basedOn w:val="MDPI62Acknowledgments"/>
    <w:next w:val="MDPI15academiceditor"/>
    <w:qFormat/>
    <w:rsid w:val="003B4E63"/>
    <w:pPr>
      <w:ind w:left="113"/>
      <w:jc w:val="left"/>
    </w:pPr>
    <w:rPr>
      <w:snapToGrid/>
    </w:rPr>
  </w:style>
  <w:style w:type="paragraph" w:customStyle="1" w:styleId="MDPI15academiceditor">
    <w:name w:val="MDPI_1.5_academic_editor"/>
    <w:basedOn w:val="MDPI62Acknowledgments"/>
    <w:qFormat/>
    <w:rsid w:val="003B4E63"/>
    <w:pPr>
      <w:spacing w:before="0" w:after="120"/>
      <w:ind w:left="113"/>
      <w:jc w:val="left"/>
    </w:pPr>
    <w:rPr>
      <w:snapToGrid/>
      <w:szCs w:val="22"/>
    </w:rPr>
  </w:style>
  <w:style w:type="paragraph" w:customStyle="1" w:styleId="MDPI16affiliation">
    <w:name w:val="MDPI_1.6_affiliation"/>
    <w:basedOn w:val="MDPI62Acknowledgments"/>
    <w:qFormat/>
    <w:rsid w:val="00F3278E"/>
    <w:pPr>
      <w:spacing w:before="0"/>
      <w:ind w:left="311" w:hanging="198"/>
      <w:jc w:val="left"/>
    </w:pPr>
    <w:rPr>
      <w:snapToGrid/>
      <w:szCs w:val="18"/>
    </w:rPr>
  </w:style>
  <w:style w:type="paragraph" w:customStyle="1" w:styleId="MDPI17abstract">
    <w:name w:val="MDPI_1.7_abstract"/>
    <w:basedOn w:val="MDPI31text"/>
    <w:next w:val="MDPI18keywords"/>
    <w:qFormat/>
    <w:rsid w:val="003B4E63"/>
    <w:pPr>
      <w:spacing w:before="240"/>
      <w:ind w:left="113" w:firstLine="0"/>
    </w:pPr>
    <w:rPr>
      <w:snapToGrid/>
    </w:rPr>
  </w:style>
  <w:style w:type="paragraph" w:customStyle="1" w:styleId="MDPI18keywords">
    <w:name w:val="MDPI_1.8_keywords"/>
    <w:basedOn w:val="MDPI31text"/>
    <w:next w:val="MDPI19classification"/>
    <w:qFormat/>
    <w:rsid w:val="003B4E63"/>
    <w:pPr>
      <w:spacing w:before="240"/>
      <w:ind w:left="113" w:firstLine="0"/>
    </w:pPr>
  </w:style>
  <w:style w:type="paragraph" w:customStyle="1" w:styleId="MDPI19classification">
    <w:name w:val="MDPI_1.9_classification"/>
    <w:basedOn w:val="MDPI31text"/>
    <w:qFormat/>
    <w:rsid w:val="003B4E63"/>
    <w:pPr>
      <w:spacing w:before="240"/>
      <w:ind w:left="113" w:firstLine="0"/>
    </w:pPr>
    <w:rPr>
      <w:b/>
      <w:snapToGrid/>
    </w:rPr>
  </w:style>
  <w:style w:type="paragraph" w:customStyle="1" w:styleId="MDPI19line">
    <w:name w:val="MDPI_1.9_line"/>
    <w:basedOn w:val="MDPI31text"/>
    <w:qFormat/>
    <w:rsid w:val="003B4E63"/>
    <w:pPr>
      <w:pBdr>
        <w:bottom w:val="single" w:sz="6" w:space="1" w:color="auto"/>
      </w:pBdr>
      <w:ind w:firstLine="0"/>
    </w:pPr>
    <w:rPr>
      <w:rFonts w:cstheme="minorBidi"/>
      <w:snapToGrid/>
      <w:szCs w:val="24"/>
    </w:rPr>
  </w:style>
  <w:style w:type="paragraph" w:customStyle="1" w:styleId="M1stheader">
    <w:name w:val="M_1stheader"/>
    <w:basedOn w:val="Normal"/>
    <w:rsid w:val="00F87A76"/>
    <w:pPr>
      <w:tabs>
        <w:tab w:val="center" w:pos="4320"/>
        <w:tab w:val="right" w:pos="8640"/>
      </w:tabs>
      <w:ind w:right="360"/>
      <w:outlineLvl w:val="0"/>
    </w:pPr>
    <w:rPr>
      <w:i/>
    </w:rPr>
  </w:style>
  <w:style w:type="paragraph" w:customStyle="1" w:styleId="Mabstract">
    <w:name w:val="M_abstract"/>
    <w:basedOn w:val="Mdeck4text"/>
    <w:next w:val="Mdeck3keywords"/>
    <w:rsid w:val="00F87A76"/>
    <w:pPr>
      <w:spacing w:before="240"/>
      <w:ind w:left="113" w:right="505" w:firstLine="0"/>
    </w:pPr>
  </w:style>
  <w:style w:type="paragraph" w:customStyle="1" w:styleId="MAcknow">
    <w:name w:val="M_Acknow"/>
    <w:basedOn w:val="Normal"/>
    <w:rsid w:val="00F87A76"/>
    <w:pPr>
      <w:spacing w:before="120" w:line="240" w:lineRule="atLeast"/>
    </w:pPr>
    <w:rPr>
      <w:rFonts w:ascii="Minion Pro" w:hAnsi="Minion Pro"/>
      <w:color w:val="000000" w:themeColor="text1"/>
    </w:rPr>
  </w:style>
  <w:style w:type="paragraph" w:customStyle="1" w:styleId="Maddress">
    <w:name w:val="M_address"/>
    <w:basedOn w:val="Normal"/>
    <w:rsid w:val="00F87A76"/>
    <w:pPr>
      <w:spacing w:before="240"/>
    </w:pPr>
  </w:style>
  <w:style w:type="paragraph" w:customStyle="1" w:styleId="Mauthor">
    <w:name w:val="M_author"/>
    <w:basedOn w:val="Normal"/>
    <w:rsid w:val="00F87A76"/>
    <w:pPr>
      <w:spacing w:before="240" w:after="240" w:line="340" w:lineRule="exact"/>
    </w:pPr>
    <w:rPr>
      <w:b/>
      <w:lang w:val="it-IT"/>
    </w:rPr>
  </w:style>
  <w:style w:type="paragraph" w:customStyle="1" w:styleId="MCaption">
    <w:name w:val="M_Caption"/>
    <w:basedOn w:val="Normal"/>
    <w:rsid w:val="00F87A76"/>
    <w:pPr>
      <w:spacing w:before="240" w:after="240"/>
      <w:jc w:val="center"/>
    </w:pPr>
  </w:style>
  <w:style w:type="paragraph" w:customStyle="1" w:styleId="MCopyright">
    <w:name w:val="M_Copyright"/>
    <w:basedOn w:val="Mdeck8references"/>
    <w:qFormat/>
    <w:rsid w:val="00F87A76"/>
    <w:pPr>
      <w:tabs>
        <w:tab w:val="center" w:pos="4536"/>
        <w:tab w:val="right" w:pos="9072"/>
      </w:tabs>
      <w:spacing w:before="400"/>
      <w:ind w:left="0" w:firstLine="0"/>
    </w:pPr>
  </w:style>
  <w:style w:type="paragraph" w:customStyle="1" w:styleId="Mdeck1articletitle">
    <w:name w:val="M_deck_1_article_title"/>
    <w:next w:val="Mdeck2authorname"/>
    <w:qFormat/>
    <w:rsid w:val="00DC1886"/>
    <w:pPr>
      <w:kinsoku w:val="0"/>
      <w:overflowPunct w:val="0"/>
      <w:autoSpaceDE w:val="0"/>
      <w:autoSpaceDN w:val="0"/>
      <w:adjustRightInd w:val="0"/>
      <w:snapToGrid w:val="0"/>
      <w:spacing w:after="240" w:line="400" w:lineRule="exact"/>
    </w:pPr>
    <w:rPr>
      <w:rFonts w:ascii="Minion Pro" w:eastAsia="Times New Roman" w:hAnsi="Minion Pro"/>
      <w:b/>
      <w:snapToGrid w:val="0"/>
      <w:color w:val="000000"/>
      <w:kern w:val="0"/>
      <w:sz w:val="36"/>
      <w:lang w:eastAsia="de-DE" w:bidi="en-US"/>
    </w:rPr>
  </w:style>
  <w:style w:type="paragraph" w:customStyle="1" w:styleId="Mdeck1articletype">
    <w:name w:val="M_deck_1_article_type"/>
    <w:basedOn w:val="Mdeck4text"/>
    <w:next w:val="Mdeck1articletitle"/>
    <w:qFormat/>
    <w:rsid w:val="00DC1886"/>
    <w:pPr>
      <w:widowControl w:val="0"/>
      <w:spacing w:before="120" w:after="120" w:line="240" w:lineRule="auto"/>
      <w:ind w:firstLine="0"/>
      <w:jc w:val="left"/>
    </w:pPr>
    <w:rPr>
      <w:rFonts w:cs="Times New Roman"/>
      <w:i/>
      <w:sz w:val="20"/>
      <w:szCs w:val="24"/>
    </w:rPr>
  </w:style>
  <w:style w:type="paragraph" w:customStyle="1" w:styleId="Mdeck2authoraffiliation">
    <w:name w:val="M_deck_2_author_affiliation"/>
    <w:qFormat/>
    <w:rsid w:val="00DC1886"/>
    <w:pPr>
      <w:widowControl w:val="0"/>
      <w:kinsoku w:val="0"/>
      <w:overflowPunct w:val="0"/>
      <w:autoSpaceDE w:val="0"/>
      <w:autoSpaceDN w:val="0"/>
      <w:adjustRightInd w:val="0"/>
      <w:snapToGrid w:val="0"/>
      <w:spacing w:line="340" w:lineRule="atLeast"/>
      <w:ind w:left="311" w:hanging="198"/>
    </w:pPr>
    <w:rPr>
      <w:rFonts w:eastAsia="Times New Roman"/>
      <w:snapToGrid w:val="0"/>
      <w:color w:val="000000"/>
      <w:kern w:val="0"/>
      <w:sz w:val="24"/>
      <w:lang w:eastAsia="de-DE" w:bidi="en-US"/>
    </w:rPr>
  </w:style>
  <w:style w:type="paragraph" w:customStyle="1" w:styleId="Mdeck2authorcorrespondence">
    <w:name w:val="M_deck_2_author_correspondence"/>
    <w:qFormat/>
    <w:rsid w:val="00DC1886"/>
    <w:pPr>
      <w:kinsoku w:val="0"/>
      <w:overflowPunct w:val="0"/>
      <w:autoSpaceDE w:val="0"/>
      <w:autoSpaceDN w:val="0"/>
      <w:adjustRightInd w:val="0"/>
      <w:snapToGrid w:val="0"/>
      <w:spacing w:line="200" w:lineRule="atLeast"/>
      <w:ind w:left="311" w:hanging="198"/>
    </w:pPr>
    <w:rPr>
      <w:rFonts w:ascii="Palatino Linotype" w:eastAsia="Times New Roman" w:hAnsi="Palatino Linotype"/>
      <w:snapToGrid w:val="0"/>
      <w:color w:val="000000"/>
      <w:kern w:val="0"/>
      <w:sz w:val="18"/>
      <w:lang w:eastAsia="de-DE" w:bidi="en-US"/>
    </w:rPr>
  </w:style>
  <w:style w:type="paragraph" w:customStyle="1" w:styleId="Mdeck2authorname">
    <w:name w:val="M_deck_2_author_name"/>
    <w:next w:val="Mdeck3publcationhistory"/>
    <w:qFormat/>
    <w:rsid w:val="00DC1886"/>
    <w:pPr>
      <w:kinsoku w:val="0"/>
      <w:overflowPunct w:val="0"/>
      <w:autoSpaceDE w:val="0"/>
      <w:autoSpaceDN w:val="0"/>
      <w:adjustRightInd w:val="0"/>
      <w:snapToGrid w:val="0"/>
      <w:spacing w:before="240" w:after="120" w:line="320" w:lineRule="atLeast"/>
    </w:pPr>
    <w:rPr>
      <w:rFonts w:eastAsia="Times New Roman"/>
      <w:b/>
      <w:snapToGrid w:val="0"/>
      <w:color w:val="000000"/>
      <w:kern w:val="0"/>
      <w:sz w:val="22"/>
      <w:lang w:eastAsia="de-DE" w:bidi="en-US"/>
    </w:rPr>
  </w:style>
  <w:style w:type="paragraph" w:customStyle="1" w:styleId="Mdeck3abstract">
    <w:name w:val="M_deck_3_abstract"/>
    <w:basedOn w:val="Mdeck4text"/>
    <w:next w:val="Mdeck3keywords"/>
    <w:qFormat/>
    <w:rsid w:val="00DC1886"/>
    <w:pPr>
      <w:widowControl w:val="0"/>
      <w:spacing w:before="240" w:after="240" w:line="340" w:lineRule="atLeast"/>
      <w:ind w:left="113" w:right="567"/>
    </w:pPr>
    <w:rPr>
      <w:snapToGrid/>
    </w:rPr>
  </w:style>
  <w:style w:type="paragraph" w:customStyle="1" w:styleId="Mdeck3keywords">
    <w:name w:val="M_deck_3_keywords"/>
    <w:basedOn w:val="Mdeck4text"/>
    <w:next w:val="Normal"/>
    <w:qFormat/>
    <w:rsid w:val="00DC1886"/>
    <w:pPr>
      <w:spacing w:before="240"/>
      <w:ind w:left="113" w:firstLine="0"/>
    </w:pPr>
  </w:style>
  <w:style w:type="paragraph" w:customStyle="1" w:styleId="Mdeck3publcationhistory">
    <w:name w:val="M_deck_3_publcation_history"/>
    <w:next w:val="Normal"/>
    <w:qFormat/>
    <w:rsid w:val="00DC1886"/>
    <w:pPr>
      <w:widowControl w:val="0"/>
      <w:kinsoku w:val="0"/>
      <w:overflowPunct w:val="0"/>
      <w:autoSpaceDE w:val="0"/>
      <w:autoSpaceDN w:val="0"/>
      <w:adjustRightInd w:val="0"/>
      <w:snapToGrid w:val="0"/>
      <w:spacing w:before="240" w:line="340" w:lineRule="atLeast"/>
      <w:ind w:left="113"/>
    </w:pPr>
    <w:rPr>
      <w:rFonts w:eastAsia="Times New Roman"/>
      <w:i/>
      <w:snapToGrid w:val="0"/>
      <w:color w:val="000000"/>
      <w:kern w:val="0"/>
      <w:sz w:val="24"/>
      <w:lang w:eastAsia="de-DE" w:bidi="en-US"/>
    </w:rPr>
  </w:style>
  <w:style w:type="paragraph" w:customStyle="1" w:styleId="Mdeck4heading1">
    <w:name w:val="M_deck_4_heading_1"/>
    <w:basedOn w:val="MHeading3"/>
    <w:next w:val="Normal"/>
    <w:qFormat/>
    <w:rsid w:val="00DC1886"/>
    <w:pPr>
      <w:spacing w:line="340" w:lineRule="atLeast"/>
      <w:outlineLvl w:val="0"/>
    </w:pPr>
    <w:rPr>
      <w:b/>
      <w:snapToGrid/>
    </w:rPr>
  </w:style>
  <w:style w:type="paragraph" w:customStyle="1" w:styleId="Mdeck4heading2">
    <w:name w:val="M_deck_4_heading_2"/>
    <w:basedOn w:val="MHeading3"/>
    <w:next w:val="Normal"/>
    <w:qFormat/>
    <w:rsid w:val="00DC1886"/>
    <w:pPr>
      <w:outlineLvl w:val="1"/>
    </w:pPr>
    <w:rPr>
      <w:i/>
      <w:snapToGrid/>
    </w:rPr>
  </w:style>
  <w:style w:type="paragraph" w:customStyle="1" w:styleId="Mdeck4heading3">
    <w:name w:val="M_deck_4_heading_3"/>
    <w:basedOn w:val="Mdeck4text"/>
    <w:next w:val="Normal"/>
    <w:qFormat/>
    <w:rsid w:val="00DC1886"/>
    <w:pPr>
      <w:spacing w:before="240" w:after="120" w:line="340" w:lineRule="atLeast"/>
      <w:ind w:firstLineChars="50" w:firstLine="50"/>
      <w:outlineLvl w:val="2"/>
    </w:pPr>
    <w:rPr>
      <w:snapToGrid/>
    </w:rPr>
  </w:style>
  <w:style w:type="paragraph" w:customStyle="1" w:styleId="Mdeck4text">
    <w:name w:val="M_deck_4_text"/>
    <w:qFormat/>
    <w:rsid w:val="00DC1886"/>
    <w:pPr>
      <w:kinsoku w:val="0"/>
      <w:overflowPunct w:val="0"/>
      <w:autoSpaceDE w:val="0"/>
      <w:autoSpaceDN w:val="0"/>
      <w:adjustRightInd w:val="0"/>
      <w:snapToGrid w:val="0"/>
      <w:spacing w:line="320" w:lineRule="atLeast"/>
      <w:ind w:firstLine="425"/>
      <w:jc w:val="both"/>
    </w:pPr>
    <w:rPr>
      <w:rFonts w:ascii="Minion Pro" w:eastAsia="Times New Roman" w:hAnsi="Minion Pro"/>
      <w:snapToGrid w:val="0"/>
      <w:color w:val="000000"/>
      <w:kern w:val="0"/>
      <w:sz w:val="24"/>
      <w:lang w:eastAsia="de-DE" w:bidi="en-US"/>
    </w:rPr>
  </w:style>
  <w:style w:type="paragraph" w:customStyle="1" w:styleId="Mdeck4textbulletlist">
    <w:name w:val="M_deck_4_text_bullet_list"/>
    <w:basedOn w:val="Mdeck4text"/>
    <w:qFormat/>
    <w:rsid w:val="00DC1886"/>
    <w:pPr>
      <w:numPr>
        <w:numId w:val="7"/>
      </w:numPr>
      <w:spacing w:before="120" w:after="120" w:line="340" w:lineRule="atLeast"/>
    </w:pPr>
    <w:rPr>
      <w:snapToGrid/>
    </w:rPr>
  </w:style>
  <w:style w:type="paragraph" w:customStyle="1" w:styleId="Mdeck4textfirstlinezero">
    <w:name w:val="M_deck_4_text_firstline_zero"/>
    <w:basedOn w:val="Mdeck4text"/>
    <w:next w:val="Mdeck4text"/>
    <w:qFormat/>
    <w:rsid w:val="00DC1886"/>
    <w:pPr>
      <w:ind w:firstLine="0"/>
    </w:pPr>
    <w:rPr>
      <w:szCs w:val="24"/>
    </w:rPr>
  </w:style>
  <w:style w:type="paragraph" w:customStyle="1" w:styleId="MFigure">
    <w:name w:val="M_Figure"/>
    <w:qFormat/>
    <w:rsid w:val="00F87A76"/>
    <w:pPr>
      <w:jc w:val="center"/>
    </w:pPr>
    <w:rPr>
      <w:rFonts w:ascii="Minion Pro" w:eastAsia="Times New Roman" w:hAnsi="Minion Pro"/>
      <w:color w:val="000000" w:themeColor="text1"/>
      <w:sz w:val="24"/>
    </w:rPr>
  </w:style>
  <w:style w:type="paragraph" w:customStyle="1" w:styleId="Mdeck4textlist">
    <w:name w:val="M_deck_4_text_list"/>
    <w:basedOn w:val="MFigure"/>
    <w:qFormat/>
    <w:rsid w:val="00DC1886"/>
    <w:rPr>
      <w:i/>
    </w:rPr>
  </w:style>
  <w:style w:type="paragraph" w:customStyle="1" w:styleId="Mdeck4textlrindent">
    <w:name w:val="M_deck_4_text_lr_indent"/>
    <w:basedOn w:val="Mdeck4text"/>
    <w:qFormat/>
    <w:rsid w:val="00DC1886"/>
    <w:pPr>
      <w:spacing w:before="120" w:after="120" w:line="260" w:lineRule="atLeast"/>
      <w:ind w:left="425" w:right="425" w:firstLine="0"/>
    </w:pPr>
    <w:rPr>
      <w:rFonts w:ascii="Palatino Linotype" w:hAnsi="Palatino Linotype"/>
      <w:sz w:val="20"/>
    </w:rPr>
  </w:style>
  <w:style w:type="paragraph" w:customStyle="1" w:styleId="Mdeck4textnumberedlist">
    <w:name w:val="M_deck_4_text_numbered_list"/>
    <w:basedOn w:val="Mdeck4text"/>
    <w:qFormat/>
    <w:rsid w:val="00DC1886"/>
    <w:pPr>
      <w:numPr>
        <w:numId w:val="8"/>
      </w:numPr>
      <w:spacing w:before="120" w:after="120" w:line="340" w:lineRule="atLeast"/>
    </w:pPr>
    <w:rPr>
      <w:snapToGrid/>
    </w:rPr>
  </w:style>
  <w:style w:type="paragraph" w:customStyle="1" w:styleId="Mdeck5tablebody">
    <w:name w:val="M_deck_5_table_body"/>
    <w:qFormat/>
    <w:rsid w:val="00DC1886"/>
    <w:pPr>
      <w:kinsoku w:val="0"/>
      <w:overflowPunct w:val="0"/>
      <w:autoSpaceDE w:val="0"/>
      <w:autoSpaceDN w:val="0"/>
      <w:adjustRightInd w:val="0"/>
      <w:snapToGrid w:val="0"/>
      <w:jc w:val="center"/>
    </w:pPr>
    <w:rPr>
      <w:rFonts w:ascii="Minion Pro" w:eastAsia="Times New Roman" w:hAnsi="Minion Pro"/>
      <w:snapToGrid w:val="0"/>
      <w:color w:val="000000"/>
      <w:kern w:val="0"/>
      <w:lang w:eastAsia="de-DE" w:bidi="en-US"/>
    </w:rPr>
  </w:style>
  <w:style w:type="table" w:customStyle="1" w:styleId="Mdeck5tablebodythreelines">
    <w:name w:val="M_deck_5_table_body_three_lines"/>
    <w:basedOn w:val="Tablanormal"/>
    <w:uiPriority w:val="99"/>
    <w:rsid w:val="00DC1886"/>
    <w:pPr>
      <w:adjustRightInd w:val="0"/>
      <w:snapToGrid w:val="0"/>
      <w:spacing w:line="300" w:lineRule="exact"/>
      <w:jc w:val="center"/>
    </w:pPr>
    <w:rPr>
      <w:rFonts w:eastAsiaTheme="minorEastAsia" w:cs="Times New Roman"/>
      <w:kern w:val="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paragraph" w:customStyle="1" w:styleId="Mdeck5tablecaption">
    <w:name w:val="M_deck_5_table_caption"/>
    <w:qFormat/>
    <w:rsid w:val="00DC1886"/>
    <w:pPr>
      <w:kinsoku w:val="0"/>
      <w:overflowPunct w:val="0"/>
      <w:autoSpaceDE w:val="0"/>
      <w:autoSpaceDN w:val="0"/>
      <w:adjustRightInd w:val="0"/>
      <w:snapToGrid w:val="0"/>
      <w:spacing w:after="120" w:line="260" w:lineRule="atLeast"/>
      <w:jc w:val="both"/>
    </w:pPr>
    <w:rPr>
      <w:rFonts w:ascii="Palatino Linotype" w:eastAsia="Times New Roman" w:hAnsi="Palatino Linotype"/>
      <w:snapToGrid w:val="0"/>
      <w:color w:val="000000"/>
      <w:kern w:val="0"/>
      <w:sz w:val="18"/>
      <w:lang w:eastAsia="de-DE" w:bidi="en-US"/>
    </w:rPr>
  </w:style>
  <w:style w:type="paragraph" w:customStyle="1" w:styleId="Mdeck5tablefooter">
    <w:name w:val="M_deck_5_table_footer"/>
    <w:basedOn w:val="Mdeck5tablecaption"/>
    <w:next w:val="Mdeck4text"/>
    <w:qFormat/>
    <w:rsid w:val="00DC1886"/>
    <w:pPr>
      <w:spacing w:line="300" w:lineRule="exact"/>
    </w:pPr>
  </w:style>
  <w:style w:type="paragraph" w:customStyle="1" w:styleId="Mdeck5tableheader">
    <w:name w:val="M_deck_5_table_header"/>
    <w:basedOn w:val="Mdeck5tablefooter"/>
    <w:rsid w:val="00DC1886"/>
  </w:style>
  <w:style w:type="paragraph" w:customStyle="1" w:styleId="Mdeck6figurebody">
    <w:name w:val="M_deck_6_figure_body"/>
    <w:qFormat/>
    <w:rsid w:val="00DC1886"/>
    <w:pPr>
      <w:widowControl w:val="0"/>
      <w:kinsoku w:val="0"/>
      <w:overflowPunct w:val="0"/>
      <w:autoSpaceDE w:val="0"/>
      <w:autoSpaceDN w:val="0"/>
      <w:adjustRightInd w:val="0"/>
      <w:snapToGrid w:val="0"/>
      <w:spacing w:line="340" w:lineRule="atLeast"/>
      <w:jc w:val="center"/>
    </w:pPr>
    <w:rPr>
      <w:rFonts w:eastAsia="Times New Roman"/>
      <w:snapToGrid w:val="0"/>
      <w:color w:val="000000"/>
      <w:kern w:val="0"/>
      <w:sz w:val="24"/>
      <w:lang w:eastAsia="de-DE" w:bidi="en-US"/>
    </w:rPr>
  </w:style>
  <w:style w:type="paragraph" w:customStyle="1" w:styleId="Mdeck6figurecaption">
    <w:name w:val="M_deck_6_figure_caption"/>
    <w:next w:val="Mdeck4text"/>
    <w:qFormat/>
    <w:rsid w:val="00DC1886"/>
    <w:pPr>
      <w:adjustRightInd w:val="0"/>
      <w:snapToGrid w:val="0"/>
      <w:spacing w:before="120" w:line="260" w:lineRule="atLeast"/>
    </w:pPr>
    <w:rPr>
      <w:rFonts w:ascii="Palatino Linotype" w:eastAsia="Times New Roman" w:hAnsi="Palatino Linotype"/>
      <w:snapToGrid w:val="0"/>
      <w:color w:val="000000"/>
      <w:kern w:val="0"/>
      <w:sz w:val="18"/>
      <w:lang w:eastAsia="de-DE" w:bidi="en-US"/>
    </w:rPr>
  </w:style>
  <w:style w:type="paragraph" w:customStyle="1" w:styleId="Mdeck7equation">
    <w:name w:val="M_deck_7_equation"/>
    <w:basedOn w:val="Mdeck4text"/>
    <w:qFormat/>
    <w:rsid w:val="00DC1886"/>
    <w:pPr>
      <w:spacing w:before="120" w:after="120"/>
      <w:ind w:left="709" w:firstLine="0"/>
      <w:jc w:val="center"/>
    </w:pPr>
    <w:rPr>
      <w:i/>
      <w:snapToGrid/>
      <w:szCs w:val="24"/>
      <w:lang w:eastAsia="en-US"/>
    </w:rPr>
  </w:style>
  <w:style w:type="paragraph" w:customStyle="1" w:styleId="Mdeck8references">
    <w:name w:val="M_deck_8_references"/>
    <w:qFormat/>
    <w:rsid w:val="00DC1886"/>
    <w:pPr>
      <w:numPr>
        <w:numId w:val="9"/>
      </w:numPr>
      <w:kinsoku w:val="0"/>
      <w:overflowPunct w:val="0"/>
      <w:autoSpaceDE w:val="0"/>
      <w:autoSpaceDN w:val="0"/>
      <w:adjustRightInd w:val="0"/>
      <w:snapToGrid w:val="0"/>
      <w:spacing w:line="260" w:lineRule="atLeast"/>
      <w:jc w:val="both"/>
    </w:pPr>
    <w:rPr>
      <w:rFonts w:eastAsia="Times New Roman"/>
      <w:snapToGrid w:val="0"/>
      <w:color w:val="000000"/>
      <w:kern w:val="0"/>
      <w:sz w:val="24"/>
      <w:lang w:eastAsia="de-DE" w:bidi="en-US"/>
    </w:rPr>
  </w:style>
  <w:style w:type="paragraph" w:customStyle="1" w:styleId="MHeader">
    <w:name w:val="M_Header"/>
    <w:basedOn w:val="Normal"/>
    <w:rsid w:val="00F87A76"/>
    <w:pPr>
      <w:spacing w:after="240"/>
      <w:ind w:left="425"/>
    </w:pPr>
    <w:rPr>
      <w:rFonts w:ascii="Minion Pro" w:hAnsi="Minion Pro"/>
    </w:rPr>
  </w:style>
  <w:style w:type="paragraph" w:customStyle="1" w:styleId="MHeading1">
    <w:name w:val="M_Heading1"/>
    <w:basedOn w:val="MHeading3"/>
    <w:qFormat/>
    <w:rsid w:val="00F87A76"/>
    <w:rPr>
      <w:b/>
    </w:rPr>
  </w:style>
  <w:style w:type="paragraph" w:customStyle="1" w:styleId="MHeading2">
    <w:name w:val="M_Heading2"/>
    <w:basedOn w:val="MHeading3"/>
    <w:qFormat/>
    <w:rsid w:val="00F87A76"/>
    <w:rPr>
      <w:i/>
    </w:rPr>
  </w:style>
  <w:style w:type="paragraph" w:customStyle="1" w:styleId="MHeading3">
    <w:name w:val="M_Heading3"/>
    <w:basedOn w:val="Mdeck4text"/>
    <w:qFormat/>
    <w:rsid w:val="00F87A76"/>
    <w:pPr>
      <w:spacing w:before="240" w:after="120"/>
    </w:pPr>
  </w:style>
  <w:style w:type="paragraph" w:customStyle="1" w:styleId="MISSN">
    <w:name w:val="M_ISSN"/>
    <w:basedOn w:val="Normal"/>
    <w:rsid w:val="00F87A76"/>
    <w:pPr>
      <w:spacing w:after="520"/>
      <w:jc w:val="right"/>
    </w:pPr>
  </w:style>
  <w:style w:type="paragraph" w:customStyle="1" w:styleId="Mline2">
    <w:name w:val="M_line2"/>
    <w:basedOn w:val="Mdeck4text"/>
    <w:qFormat/>
    <w:rsid w:val="00F87A76"/>
    <w:pPr>
      <w:pBdr>
        <w:bottom w:val="single" w:sz="6" w:space="1" w:color="auto"/>
      </w:pBdr>
      <w:spacing w:after="480"/>
    </w:pPr>
  </w:style>
  <w:style w:type="paragraph" w:customStyle="1" w:styleId="Mline1">
    <w:name w:val="M_line1"/>
    <w:basedOn w:val="Mdeck4text"/>
    <w:next w:val="Mline2"/>
    <w:qFormat/>
    <w:rsid w:val="00F87A76"/>
    <w:pPr>
      <w:ind w:firstLine="0"/>
    </w:pPr>
  </w:style>
  <w:style w:type="paragraph" w:customStyle="1" w:styleId="MLogo">
    <w:name w:val="M_Logo"/>
    <w:basedOn w:val="Normal"/>
    <w:rsid w:val="00F87A76"/>
    <w:pPr>
      <w:spacing w:before="140"/>
      <w:jc w:val="right"/>
    </w:pPr>
    <w:rPr>
      <w:b/>
      <w:i/>
      <w:sz w:val="64"/>
    </w:rPr>
  </w:style>
  <w:style w:type="paragraph" w:customStyle="1" w:styleId="Mreceived">
    <w:name w:val="M_received"/>
    <w:basedOn w:val="Maddress"/>
    <w:rsid w:val="00F87A76"/>
    <w:rPr>
      <w:i/>
    </w:rPr>
  </w:style>
  <w:style w:type="paragraph" w:customStyle="1" w:styleId="MRefer">
    <w:name w:val="M_Refer"/>
    <w:basedOn w:val="Normal"/>
    <w:rsid w:val="00F87A76"/>
    <w:pPr>
      <w:ind w:left="461" w:hanging="461"/>
    </w:pPr>
  </w:style>
  <w:style w:type="paragraph" w:customStyle="1" w:styleId="Mtable">
    <w:name w:val="M_table"/>
    <w:basedOn w:val="Normal"/>
    <w:rsid w:val="00F87A76"/>
    <w:pPr>
      <w:keepNext/>
      <w:tabs>
        <w:tab w:val="left" w:pos="284"/>
      </w:tabs>
    </w:pPr>
  </w:style>
  <w:style w:type="paragraph" w:customStyle="1" w:styleId="MTablecaption">
    <w:name w:val="M_Tablecaption"/>
    <w:basedOn w:val="MCaption"/>
    <w:rsid w:val="00F87A76"/>
    <w:pPr>
      <w:spacing w:after="0"/>
    </w:pPr>
  </w:style>
  <w:style w:type="paragraph" w:customStyle="1" w:styleId="MText">
    <w:name w:val="M_Text"/>
    <w:basedOn w:val="Normal"/>
    <w:rsid w:val="00F87A76"/>
    <w:pPr>
      <w:ind w:firstLine="288"/>
    </w:pPr>
  </w:style>
  <w:style w:type="paragraph" w:customStyle="1" w:styleId="MTitel">
    <w:name w:val="M_Titel"/>
    <w:basedOn w:val="Normal"/>
    <w:rsid w:val="00F87A76"/>
    <w:pPr>
      <w:spacing w:before="240"/>
    </w:pPr>
    <w:rPr>
      <w:b/>
      <w:sz w:val="36"/>
      <w:lang w:val="en-GB"/>
    </w:rPr>
  </w:style>
  <w:style w:type="paragraph" w:customStyle="1" w:styleId="MDPIheader">
    <w:name w:val="MDPI_header"/>
    <w:qFormat/>
    <w:rsid w:val="003B4E63"/>
    <w:pPr>
      <w:adjustRightInd w:val="0"/>
      <w:snapToGrid w:val="0"/>
      <w:spacing w:after="240"/>
    </w:pPr>
    <w:rPr>
      <w:rFonts w:ascii="Palatino Linotype" w:eastAsia="Times New Roman" w:hAnsi="Palatino Linotype" w:cs="Times New Roman"/>
      <w:iCs/>
      <w:kern w:val="0"/>
      <w:sz w:val="16"/>
      <w:lang w:eastAsia="de-DE"/>
    </w:rPr>
  </w:style>
  <w:style w:type="paragraph" w:customStyle="1" w:styleId="Mheaderjournallogo">
    <w:name w:val="M_header_journal_logo"/>
    <w:qFormat/>
    <w:rsid w:val="00F87A76"/>
    <w:rPr>
      <w:rFonts w:ascii="Minion Pro" w:eastAsiaTheme="minorEastAsia" w:hAnsi="Minion Pro" w:cs="Times New Roman"/>
      <w:color w:val="000000"/>
      <w:kern w:val="0"/>
      <w:sz w:val="24"/>
      <w:lang w:val="de-DE"/>
    </w:rPr>
  </w:style>
  <w:style w:type="paragraph" w:customStyle="1" w:styleId="TextBericht">
    <w:name w:val="Text_Bericht"/>
    <w:basedOn w:val="Normal"/>
    <w:uiPriority w:val="99"/>
    <w:rsid w:val="00F87A76"/>
    <w:pPr>
      <w:spacing w:after="120" w:line="276" w:lineRule="auto"/>
    </w:pPr>
    <w:rPr>
      <w:rFonts w:ascii="Arial" w:hAnsi="Arial"/>
      <w:lang w:val="de-DE"/>
    </w:rPr>
  </w:style>
  <w:style w:type="character" w:customStyle="1" w:styleId="Ttulo2Car">
    <w:name w:val="Título 2 Car"/>
    <w:basedOn w:val="Fuentedeprrafopredeter"/>
    <w:link w:val="Ttulo2"/>
    <w:rsid w:val="00F87A76"/>
    <w:rPr>
      <w:rFonts w:ascii="Arial" w:eastAsia="Times New Roman" w:hAnsi="Arial" w:cstheme="majorBidi"/>
      <w:b/>
      <w:color w:val="000000"/>
      <w:kern w:val="0"/>
      <w:sz w:val="24"/>
      <w:lang w:eastAsia="de-DE"/>
    </w:rPr>
  </w:style>
  <w:style w:type="paragraph" w:customStyle="1" w:styleId="berschrift3">
    <w:name w:val="Überschrift3"/>
    <w:basedOn w:val="Ttulo2"/>
    <w:uiPriority w:val="99"/>
    <w:rsid w:val="00F87A76"/>
    <w:pPr>
      <w:keepNext/>
      <w:tabs>
        <w:tab w:val="num" w:pos="360"/>
      </w:tabs>
      <w:spacing w:before="0"/>
      <w:ind w:left="576" w:hanging="576"/>
    </w:pPr>
    <w:rPr>
      <w:rFonts w:cs="Arial"/>
      <w:bCs/>
      <w:iCs/>
      <w:sz w:val="18"/>
      <w:szCs w:val="28"/>
      <w:lang w:val="de-DE"/>
    </w:rPr>
  </w:style>
  <w:style w:type="character" w:customStyle="1" w:styleId="Ttulo1Car">
    <w:name w:val="Título 1 Car"/>
    <w:aliases w:val="x Car"/>
    <w:basedOn w:val="Fuentedeprrafopredeter"/>
    <w:link w:val="Ttulo1"/>
    <w:uiPriority w:val="9"/>
    <w:rsid w:val="00F87A76"/>
    <w:rPr>
      <w:rFonts w:ascii="Arial" w:eastAsia="Times New Roman" w:hAnsi="Arial" w:cs="Times New Roman"/>
      <w:b/>
      <w:color w:val="000000"/>
      <w:kern w:val="0"/>
      <w:sz w:val="24"/>
      <w:u w:val="single"/>
      <w:lang w:eastAsia="de-DE"/>
    </w:rPr>
  </w:style>
  <w:style w:type="character" w:customStyle="1" w:styleId="Ttulo3Car">
    <w:name w:val="Título 3 Car"/>
    <w:basedOn w:val="Fuentedeprrafopredeter"/>
    <w:link w:val="Ttulo3"/>
    <w:rsid w:val="00F87A76"/>
    <w:rPr>
      <w:rFonts w:eastAsia="Times New Roman" w:cs="Times New Roman"/>
      <w:b/>
      <w:color w:val="000000"/>
      <w:kern w:val="0"/>
      <w:sz w:val="24"/>
      <w:lang w:eastAsia="de-DE"/>
    </w:rPr>
  </w:style>
  <w:style w:type="character" w:customStyle="1" w:styleId="Ttulo4Car">
    <w:name w:val="Título 4 Car"/>
    <w:basedOn w:val="Fuentedeprrafopredeter"/>
    <w:link w:val="Ttulo4"/>
    <w:rsid w:val="00F87A76"/>
    <w:rPr>
      <w:rFonts w:ascii="Arial" w:eastAsia="Times New Roman" w:hAnsi="Arial" w:cstheme="majorBidi"/>
      <w:b/>
      <w:color w:val="000000"/>
      <w:kern w:val="0"/>
      <w:sz w:val="24"/>
      <w:lang w:eastAsia="de-DE"/>
    </w:rPr>
  </w:style>
  <w:style w:type="character" w:customStyle="1" w:styleId="Ttulo5Car">
    <w:name w:val="Título 5 Car"/>
    <w:basedOn w:val="Fuentedeprrafopredeter"/>
    <w:link w:val="Ttulo5"/>
    <w:rsid w:val="00F87A76"/>
    <w:rPr>
      <w:rFonts w:eastAsia="Times New Roman" w:cs="Times New Roman"/>
      <w:b/>
      <w:color w:val="000000"/>
      <w:kern w:val="0"/>
      <w:sz w:val="24"/>
      <w:lang w:eastAsia="de-DE"/>
    </w:rPr>
  </w:style>
  <w:style w:type="character" w:customStyle="1" w:styleId="Ttulo6Car">
    <w:name w:val="Título 6 Car"/>
    <w:basedOn w:val="Fuentedeprrafopredeter"/>
    <w:link w:val="Ttulo6"/>
    <w:rsid w:val="00F87A76"/>
    <w:rPr>
      <w:rFonts w:eastAsia="Times New Roman" w:cstheme="majorBidi"/>
      <w:color w:val="000000"/>
      <w:kern w:val="0"/>
      <w:sz w:val="24"/>
      <w:u w:val="single"/>
      <w:lang w:eastAsia="de-DE"/>
    </w:rPr>
  </w:style>
  <w:style w:type="character" w:customStyle="1" w:styleId="Ttulo7Car">
    <w:name w:val="Título 7 Car"/>
    <w:basedOn w:val="Fuentedeprrafopredeter"/>
    <w:link w:val="Ttulo7"/>
    <w:rsid w:val="00F87A76"/>
    <w:rPr>
      <w:rFonts w:eastAsia="Times New Roman" w:cs="Times New Roman"/>
      <w:i/>
      <w:color w:val="000000"/>
      <w:kern w:val="0"/>
      <w:sz w:val="24"/>
      <w:lang w:eastAsia="de-DE"/>
    </w:rPr>
  </w:style>
  <w:style w:type="character" w:customStyle="1" w:styleId="Ttulo8Car">
    <w:name w:val="Título 8 Car"/>
    <w:basedOn w:val="Fuentedeprrafopredeter"/>
    <w:link w:val="Ttulo8"/>
    <w:rsid w:val="00F87A76"/>
    <w:rPr>
      <w:rFonts w:eastAsia="Times New Roman" w:cstheme="majorBidi"/>
      <w:i/>
      <w:color w:val="000000"/>
      <w:kern w:val="0"/>
      <w:sz w:val="24"/>
      <w:lang w:eastAsia="de-DE"/>
    </w:rPr>
  </w:style>
  <w:style w:type="character" w:customStyle="1" w:styleId="Ttulo9Car">
    <w:name w:val="Título 9 Car"/>
    <w:basedOn w:val="Fuentedeprrafopredeter"/>
    <w:link w:val="Ttulo9"/>
    <w:rsid w:val="00F87A76"/>
    <w:rPr>
      <w:rFonts w:eastAsia="Times New Roman" w:cstheme="majorBidi"/>
      <w:i/>
      <w:color w:val="000000"/>
      <w:kern w:val="0"/>
      <w:sz w:val="24"/>
      <w:lang w:eastAsia="de-DE"/>
    </w:rPr>
  </w:style>
  <w:style w:type="character" w:styleId="Hipervnculo">
    <w:name w:val="Hyperlink"/>
    <w:uiPriority w:val="99"/>
    <w:rsid w:val="00F87A76"/>
    <w:rPr>
      <w:color w:val="0000FF"/>
      <w:u w:val="single"/>
    </w:rPr>
  </w:style>
  <w:style w:type="character" w:styleId="Hipervnculovisitado">
    <w:name w:val="FollowedHyperlink"/>
    <w:basedOn w:val="Fuentedeprrafopredeter"/>
    <w:rsid w:val="00F87A76"/>
    <w:rPr>
      <w:color w:val="954F72" w:themeColor="followedHyperlink"/>
      <w:u w:val="single"/>
    </w:rPr>
  </w:style>
  <w:style w:type="character" w:styleId="Nmerodelnea">
    <w:name w:val="line number"/>
    <w:basedOn w:val="Fuentedeprrafopredeter"/>
    <w:uiPriority w:val="99"/>
    <w:rsid w:val="00F87A76"/>
  </w:style>
  <w:style w:type="paragraph" w:styleId="Textonotapie">
    <w:name w:val="footnote text"/>
    <w:basedOn w:val="Normal"/>
    <w:link w:val="TextonotapieCar"/>
    <w:rsid w:val="00F87A76"/>
  </w:style>
  <w:style w:type="character" w:customStyle="1" w:styleId="TextonotapieCar">
    <w:name w:val="Texto nota pie Car"/>
    <w:basedOn w:val="Fuentedeprrafopredeter"/>
    <w:link w:val="Textonotapie"/>
    <w:rsid w:val="00F87A76"/>
    <w:rPr>
      <w:rFonts w:eastAsia="Times New Roman" w:cs="Times New Roman"/>
      <w:color w:val="000000"/>
      <w:kern w:val="0"/>
      <w:sz w:val="24"/>
      <w:lang w:eastAsia="de-DE"/>
    </w:rPr>
  </w:style>
  <w:style w:type="paragraph" w:styleId="Lista">
    <w:name w:val="List"/>
    <w:basedOn w:val="Normal"/>
    <w:rsid w:val="00F87A76"/>
    <w:pPr>
      <w:ind w:left="200" w:hangingChars="200" w:hanging="200"/>
      <w:contextualSpacing/>
    </w:pPr>
  </w:style>
  <w:style w:type="paragraph" w:styleId="Listaconvietas">
    <w:name w:val="List Bullet"/>
    <w:basedOn w:val="Normal"/>
    <w:rsid w:val="00F87A76"/>
    <w:pPr>
      <w:tabs>
        <w:tab w:val="num" w:pos="360"/>
      </w:tabs>
      <w:ind w:left="200" w:hangingChars="200" w:hanging="200"/>
      <w:contextualSpacing/>
    </w:pPr>
  </w:style>
  <w:style w:type="paragraph" w:styleId="Prrafodelista">
    <w:name w:val="List Paragraph"/>
    <w:basedOn w:val="Normal"/>
    <w:uiPriority w:val="34"/>
    <w:qFormat/>
    <w:rsid w:val="00F87A76"/>
    <w:pPr>
      <w:ind w:firstLineChars="200" w:firstLine="420"/>
    </w:pPr>
  </w:style>
  <w:style w:type="paragraph" w:styleId="Textodeglobo">
    <w:name w:val="Balloon Text"/>
    <w:basedOn w:val="Normal"/>
    <w:link w:val="TextodegloboCar"/>
    <w:uiPriority w:val="99"/>
    <w:rsid w:val="00F87A76"/>
    <w:rPr>
      <w:rFonts w:cs="Tahoma"/>
      <w:sz w:val="18"/>
      <w:szCs w:val="18"/>
    </w:rPr>
  </w:style>
  <w:style w:type="character" w:customStyle="1" w:styleId="TextodegloboCar">
    <w:name w:val="Texto de globo Car"/>
    <w:basedOn w:val="Fuentedeprrafopredeter"/>
    <w:link w:val="Textodeglobo"/>
    <w:uiPriority w:val="99"/>
    <w:rsid w:val="00F87A76"/>
    <w:rPr>
      <w:rFonts w:eastAsia="Times New Roman" w:cs="Tahoma"/>
      <w:color w:val="000000"/>
      <w:kern w:val="0"/>
      <w:sz w:val="18"/>
      <w:szCs w:val="18"/>
      <w:lang w:eastAsia="de-DE"/>
    </w:rPr>
  </w:style>
  <w:style w:type="paragraph" w:styleId="Textocomentario">
    <w:name w:val="annotation text"/>
    <w:basedOn w:val="Normal"/>
    <w:link w:val="TextocomentarioCar"/>
    <w:rsid w:val="00F87A76"/>
  </w:style>
  <w:style w:type="character" w:customStyle="1" w:styleId="TextocomentarioCar">
    <w:name w:val="Texto comentario Car"/>
    <w:basedOn w:val="Fuentedeprrafopredeter"/>
    <w:link w:val="Textocomentario"/>
    <w:rsid w:val="00F87A76"/>
    <w:rPr>
      <w:rFonts w:eastAsia="Times New Roman" w:cs="Times New Roman"/>
      <w:color w:val="000000"/>
      <w:kern w:val="0"/>
      <w:sz w:val="24"/>
      <w:lang w:eastAsia="de-DE"/>
    </w:rPr>
  </w:style>
  <w:style w:type="character" w:styleId="Refdecomentario">
    <w:name w:val="annotation reference"/>
    <w:basedOn w:val="Fuentedeprrafopredeter"/>
    <w:rsid w:val="00F87A76"/>
    <w:rPr>
      <w:sz w:val="21"/>
      <w:szCs w:val="21"/>
    </w:rPr>
  </w:style>
  <w:style w:type="paragraph" w:styleId="Asuntodelcomentario">
    <w:name w:val="annotation subject"/>
    <w:basedOn w:val="Textocomentario"/>
    <w:next w:val="Textocomentario"/>
    <w:link w:val="AsuntodelcomentarioCar"/>
    <w:rsid w:val="00F87A76"/>
    <w:rPr>
      <w:b/>
      <w:bCs/>
    </w:rPr>
  </w:style>
  <w:style w:type="character" w:customStyle="1" w:styleId="AsuntodelcomentarioCar">
    <w:name w:val="Asunto del comentario Car"/>
    <w:basedOn w:val="TextocomentarioCar"/>
    <w:link w:val="Asuntodelcomentario"/>
    <w:rsid w:val="00F87A76"/>
    <w:rPr>
      <w:rFonts w:eastAsia="Times New Roman" w:cs="Times New Roman"/>
      <w:b/>
      <w:bCs/>
      <w:color w:val="000000"/>
      <w:kern w:val="0"/>
      <w:sz w:val="24"/>
      <w:lang w:eastAsia="de-DE"/>
    </w:rPr>
  </w:style>
  <w:style w:type="paragraph" w:styleId="NormalWeb">
    <w:name w:val="Normal (Web)"/>
    <w:basedOn w:val="Normal"/>
    <w:uiPriority w:val="99"/>
    <w:rsid w:val="00F87A76"/>
    <w:rPr>
      <w:szCs w:val="24"/>
    </w:rPr>
  </w:style>
  <w:style w:type="paragraph" w:styleId="Bibliografa">
    <w:name w:val="Bibliography"/>
    <w:basedOn w:val="Normal"/>
    <w:next w:val="Normal"/>
    <w:uiPriority w:val="37"/>
    <w:unhideWhenUsed/>
    <w:rsid w:val="00F87A76"/>
  </w:style>
  <w:style w:type="paragraph" w:styleId="Descripcin">
    <w:name w:val="caption"/>
    <w:basedOn w:val="Normal"/>
    <w:next w:val="Normal"/>
    <w:qFormat/>
    <w:rsid w:val="00F87A76"/>
    <w:pPr>
      <w:ind w:left="850" w:hanging="850"/>
      <w:jc w:val="center"/>
    </w:pPr>
    <w:rPr>
      <w:b/>
      <w:bCs/>
      <w:szCs w:val="24"/>
      <w:lang w:eastAsia="en-US"/>
    </w:rPr>
  </w:style>
  <w:style w:type="paragraph" w:styleId="Tabladeilustraciones">
    <w:name w:val="table of figures"/>
    <w:basedOn w:val="Normal"/>
    <w:next w:val="Normal"/>
    <w:rsid w:val="00F87A76"/>
    <w:pPr>
      <w:tabs>
        <w:tab w:val="left" w:pos="374"/>
      </w:tabs>
      <w:snapToGrid w:val="0"/>
      <w:spacing w:line="220" w:lineRule="exact"/>
    </w:pPr>
    <w:rPr>
      <w:sz w:val="16"/>
      <w:szCs w:val="16"/>
    </w:rPr>
  </w:style>
  <w:style w:type="table" w:styleId="Tablaconcuadrcula">
    <w:name w:val="Table Grid"/>
    <w:basedOn w:val="Tablanormal"/>
    <w:uiPriority w:val="59"/>
    <w:rsid w:val="00F87A76"/>
    <w:rPr>
      <w:rFonts w:cs="Times New Roman"/>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rsid w:val="00F87A76"/>
    <w:pPr>
      <w:spacing w:line="360" w:lineRule="auto"/>
    </w:pPr>
    <w:rPr>
      <w:szCs w:val="24"/>
      <w:lang w:val="en-GB" w:eastAsia="ar-SA"/>
    </w:rPr>
  </w:style>
  <w:style w:type="character" w:customStyle="1" w:styleId="TextonotaalfinalCar">
    <w:name w:val="Texto nota al final Car"/>
    <w:basedOn w:val="Fuentedeprrafopredeter"/>
    <w:link w:val="Textonotaalfinal"/>
    <w:rsid w:val="00F87A76"/>
    <w:rPr>
      <w:rFonts w:eastAsia="Times New Roman" w:cs="Times New Roman"/>
      <w:color w:val="000000"/>
      <w:kern w:val="0"/>
      <w:sz w:val="24"/>
      <w:szCs w:val="24"/>
      <w:lang w:val="en-GB" w:eastAsia="ar-SA"/>
    </w:rPr>
  </w:style>
  <w:style w:type="character" w:styleId="Refdenotaalfinal">
    <w:name w:val="endnote reference"/>
    <w:basedOn w:val="Fuentedeprrafopredeter"/>
    <w:rsid w:val="00F87A76"/>
    <w:rPr>
      <w:vertAlign w:val="superscript"/>
    </w:rPr>
  </w:style>
  <w:style w:type="paragraph" w:styleId="Piedepgina">
    <w:name w:val="footer"/>
    <w:basedOn w:val="Normal"/>
    <w:link w:val="PiedepginaCar"/>
    <w:uiPriority w:val="99"/>
    <w:rsid w:val="00F87A76"/>
    <w:pPr>
      <w:tabs>
        <w:tab w:val="center" w:pos="4153"/>
        <w:tab w:val="right" w:pos="8306"/>
      </w:tabs>
      <w:snapToGrid w:val="0"/>
      <w:spacing w:line="240" w:lineRule="atLeast"/>
    </w:pPr>
    <w:rPr>
      <w:sz w:val="18"/>
      <w:szCs w:val="18"/>
    </w:rPr>
  </w:style>
  <w:style w:type="character" w:customStyle="1" w:styleId="PiedepginaCar">
    <w:name w:val="Pie de página Car"/>
    <w:basedOn w:val="Fuentedeprrafopredeter"/>
    <w:link w:val="Piedepgina"/>
    <w:uiPriority w:val="99"/>
    <w:rsid w:val="00F87A76"/>
    <w:rPr>
      <w:rFonts w:eastAsia="Times New Roman" w:cs="Times New Roman"/>
      <w:color w:val="000000"/>
      <w:kern w:val="0"/>
      <w:sz w:val="18"/>
      <w:szCs w:val="18"/>
      <w:lang w:eastAsia="de-DE"/>
    </w:rPr>
  </w:style>
  <w:style w:type="character" w:styleId="Nmerodepgina">
    <w:name w:val="page number"/>
    <w:basedOn w:val="Fuentedeprrafopredeter"/>
    <w:rsid w:val="00F87A76"/>
  </w:style>
  <w:style w:type="paragraph" w:styleId="Encabezado">
    <w:name w:val="header"/>
    <w:basedOn w:val="Normal"/>
    <w:link w:val="EncabezadoCar"/>
    <w:uiPriority w:val="99"/>
    <w:rsid w:val="00F87A76"/>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EncabezadoCar">
    <w:name w:val="Encabezado Car"/>
    <w:basedOn w:val="Fuentedeprrafopredeter"/>
    <w:link w:val="Encabezado"/>
    <w:uiPriority w:val="99"/>
    <w:rsid w:val="00F87A76"/>
    <w:rPr>
      <w:rFonts w:eastAsia="Times New Roman" w:cs="Times New Roman"/>
      <w:color w:val="000000"/>
      <w:kern w:val="0"/>
      <w:sz w:val="18"/>
      <w:szCs w:val="18"/>
      <w:lang w:eastAsia="de-DE"/>
    </w:rPr>
  </w:style>
  <w:style w:type="paragraph" w:styleId="Textoindependiente">
    <w:name w:val="Body Text"/>
    <w:link w:val="TextoindependienteCar"/>
    <w:rsid w:val="00F87A76"/>
    <w:pPr>
      <w:spacing w:after="120" w:line="340" w:lineRule="atLeast"/>
      <w:jc w:val="both"/>
    </w:pPr>
    <w:rPr>
      <w:rFonts w:cs="Times New Roman"/>
      <w:color w:val="000000"/>
      <w:kern w:val="0"/>
      <w:sz w:val="24"/>
      <w:lang w:eastAsia="de-DE"/>
    </w:rPr>
  </w:style>
  <w:style w:type="character" w:customStyle="1" w:styleId="TextoindependienteCar">
    <w:name w:val="Texto independiente Car"/>
    <w:basedOn w:val="Fuentedeprrafopredeter"/>
    <w:link w:val="Textoindependiente"/>
    <w:rsid w:val="00F87A76"/>
    <w:rPr>
      <w:rFonts w:cs="Times New Roman"/>
      <w:color w:val="000000"/>
      <w:kern w:val="0"/>
      <w:sz w:val="24"/>
      <w:lang w:eastAsia="de-DE"/>
    </w:rPr>
  </w:style>
  <w:style w:type="paragraph" w:customStyle="1" w:styleId="Mdeck4text2nd">
    <w:name w:val="M_deck_4_text_2nd"/>
    <w:qFormat/>
    <w:rsid w:val="00DC1886"/>
    <w:pPr>
      <w:adjustRightInd w:val="0"/>
      <w:snapToGrid w:val="0"/>
      <w:spacing w:line="260" w:lineRule="atLeast"/>
      <w:ind w:left="850" w:hanging="425"/>
      <w:jc w:val="both"/>
    </w:pPr>
    <w:rPr>
      <w:rFonts w:ascii="Palatino Linotype" w:eastAsia="Times New Roman" w:hAnsi="Palatino Linotype"/>
      <w:snapToGrid w:val="0"/>
      <w:color w:val="000000"/>
      <w:kern w:val="0"/>
      <w:lang w:eastAsia="de-DE" w:bidi="en-US"/>
    </w:rPr>
  </w:style>
  <w:style w:type="character" w:styleId="Textodelmarcadordeposicin">
    <w:name w:val="Placeholder Text"/>
    <w:basedOn w:val="Fuentedeprrafopredeter"/>
    <w:uiPriority w:val="99"/>
    <w:semiHidden/>
    <w:rsid w:val="00F87A76"/>
    <w:rPr>
      <w:color w:val="808080"/>
    </w:rPr>
  </w:style>
  <w:style w:type="paragraph" w:customStyle="1" w:styleId="MDPIheadercitation">
    <w:name w:val="MDPI_header_citation"/>
    <w:basedOn w:val="MDPI62Acknowledgments"/>
    <w:rsid w:val="002220D5"/>
    <w:pPr>
      <w:spacing w:before="0" w:after="240" w:line="240" w:lineRule="auto"/>
      <w:jc w:val="left"/>
    </w:pPr>
  </w:style>
  <w:style w:type="paragraph" w:customStyle="1" w:styleId="MDPIheaderjournallogo">
    <w:name w:val="MDPI_header_journal_logo"/>
    <w:qFormat/>
    <w:rsid w:val="003B4E63"/>
    <w:pPr>
      <w:adjustRightInd w:val="0"/>
      <w:snapToGrid w:val="0"/>
    </w:pPr>
    <w:rPr>
      <w:rFonts w:ascii="Palatino Linotype" w:eastAsia="Times New Roman" w:hAnsi="Palatino Linotype" w:cs="Times New Roman"/>
      <w:i/>
      <w:color w:val="000000"/>
      <w:kern w:val="0"/>
      <w:sz w:val="24"/>
      <w:szCs w:val="22"/>
      <w:lang w:eastAsia="de-CH"/>
    </w:rPr>
  </w:style>
  <w:style w:type="paragraph" w:customStyle="1" w:styleId="Mfooter">
    <w:name w:val="M_footer"/>
    <w:qFormat/>
    <w:rsid w:val="00F87A76"/>
    <w:pPr>
      <w:spacing w:before="120"/>
      <w:jc w:val="center"/>
    </w:pPr>
    <w:rPr>
      <w:rFonts w:ascii="Minion Pro" w:eastAsiaTheme="minorEastAsia" w:hAnsi="Minion Pro" w:cs="Times New Roman"/>
      <w:color w:val="000000"/>
      <w:kern w:val="0"/>
      <w:sz w:val="24"/>
      <w:lang w:val="de-DE"/>
    </w:rPr>
  </w:style>
  <w:style w:type="paragraph" w:customStyle="1" w:styleId="Mfooterfirstpage">
    <w:name w:val="M_footer_firstpage"/>
    <w:basedOn w:val="Mfooter"/>
    <w:qFormat/>
    <w:rsid w:val="00F87A76"/>
    <w:pPr>
      <w:tabs>
        <w:tab w:val="right" w:pos="8845"/>
      </w:tabs>
      <w:spacing w:line="160" w:lineRule="exact"/>
    </w:pPr>
  </w:style>
  <w:style w:type="paragraph" w:customStyle="1" w:styleId="Mheadermdpilogo">
    <w:name w:val="M_header_mdpi_logo"/>
    <w:qFormat/>
    <w:rsid w:val="00F87A76"/>
    <w:pPr>
      <w:jc w:val="right"/>
    </w:pPr>
    <w:rPr>
      <w:rFonts w:ascii="Minion Pro" w:eastAsiaTheme="minorEastAsia" w:hAnsi="Minion Pro" w:cs="Times New Roman"/>
      <w:color w:val="000000"/>
      <w:kern w:val="0"/>
      <w:sz w:val="24"/>
      <w:lang w:val="de-DE"/>
    </w:rPr>
  </w:style>
  <w:style w:type="paragraph" w:customStyle="1" w:styleId="MAcknowledgments">
    <w:name w:val="M_Acknowledgments"/>
    <w:qFormat/>
    <w:rsid w:val="00554334"/>
    <w:pPr>
      <w:spacing w:after="120" w:line="240" w:lineRule="atLeast"/>
      <w:jc w:val="both"/>
    </w:pPr>
    <w:rPr>
      <w:rFonts w:ascii="Minion Pro" w:eastAsiaTheme="minorEastAsia" w:hAnsi="Minion Pro" w:cs="Times New Roman"/>
      <w:color w:val="000000"/>
      <w:kern w:val="0"/>
      <w:sz w:val="24"/>
      <w:lang w:val="de-DE"/>
    </w:rPr>
  </w:style>
  <w:style w:type="paragraph" w:customStyle="1" w:styleId="MDPI32textnoindent">
    <w:name w:val="MDPI_3.2_text_no_indent"/>
    <w:basedOn w:val="MDPI31text"/>
    <w:qFormat/>
    <w:rsid w:val="00B65A10"/>
    <w:pPr>
      <w:ind w:firstLine="0"/>
    </w:pPr>
  </w:style>
  <w:style w:type="paragraph" w:customStyle="1" w:styleId="MDPI33textspaceafter">
    <w:name w:val="MDPI_3.3_text_space_after"/>
    <w:basedOn w:val="MDPI31text"/>
    <w:qFormat/>
    <w:rsid w:val="00B65A10"/>
    <w:pPr>
      <w:spacing w:after="240"/>
    </w:pPr>
  </w:style>
  <w:style w:type="paragraph" w:customStyle="1" w:styleId="MDPI34textspacebefore">
    <w:name w:val="MDPI_3.4_text_space_before"/>
    <w:basedOn w:val="MDPI31text"/>
    <w:qFormat/>
    <w:rsid w:val="00B65A10"/>
    <w:pPr>
      <w:spacing w:before="240"/>
    </w:pPr>
  </w:style>
  <w:style w:type="paragraph" w:customStyle="1" w:styleId="MDPI35textbeforelist">
    <w:name w:val="MDPI_3.5_text_before_list"/>
    <w:basedOn w:val="MDPI31text"/>
    <w:qFormat/>
    <w:rsid w:val="00B65A10"/>
    <w:pPr>
      <w:spacing w:after="120"/>
    </w:pPr>
  </w:style>
  <w:style w:type="paragraph" w:customStyle="1" w:styleId="MDPI36textafterlist">
    <w:name w:val="MDPI_3.6_text_after_list"/>
    <w:basedOn w:val="MDPI31text"/>
    <w:qFormat/>
    <w:rsid w:val="00B65A10"/>
    <w:pPr>
      <w:spacing w:before="120"/>
    </w:pPr>
  </w:style>
  <w:style w:type="paragraph" w:customStyle="1" w:styleId="MDPI37itemize">
    <w:name w:val="MDPI_3.7_itemize"/>
    <w:basedOn w:val="MDPI31text"/>
    <w:qFormat/>
    <w:rsid w:val="000A45A9"/>
    <w:pPr>
      <w:numPr>
        <w:numId w:val="4"/>
      </w:numPr>
      <w:ind w:left="425" w:hanging="425"/>
    </w:pPr>
  </w:style>
  <w:style w:type="paragraph" w:customStyle="1" w:styleId="MDPI38bullet">
    <w:name w:val="MDPI_3.8_bullet"/>
    <w:basedOn w:val="MDPI31text"/>
    <w:qFormat/>
    <w:rsid w:val="00B83B50"/>
    <w:pPr>
      <w:numPr>
        <w:numId w:val="5"/>
      </w:numPr>
    </w:pPr>
  </w:style>
  <w:style w:type="paragraph" w:customStyle="1" w:styleId="MDPI39equation">
    <w:name w:val="MDPI_3.9_equation"/>
    <w:basedOn w:val="MDPI31text"/>
    <w:qFormat/>
    <w:rsid w:val="00B65A10"/>
    <w:pPr>
      <w:spacing w:before="120" w:after="120"/>
      <w:ind w:left="709" w:firstLine="0"/>
      <w:jc w:val="center"/>
    </w:pPr>
  </w:style>
  <w:style w:type="paragraph" w:customStyle="1" w:styleId="MDPI3aequationnumber">
    <w:name w:val="MDPI_3.a_equation_number"/>
    <w:basedOn w:val="MDPI31text"/>
    <w:qFormat/>
    <w:rsid w:val="000F4E0E"/>
    <w:pPr>
      <w:spacing w:before="120" w:after="120" w:line="240" w:lineRule="auto"/>
      <w:ind w:firstLine="0"/>
      <w:jc w:val="right"/>
    </w:pPr>
  </w:style>
  <w:style w:type="paragraph" w:customStyle="1" w:styleId="MDPI62Acknowledgments">
    <w:name w:val="MDPI_6.2_Acknowledgments"/>
    <w:qFormat/>
    <w:rsid w:val="003B4E63"/>
    <w:pPr>
      <w:adjustRightInd w:val="0"/>
      <w:snapToGrid w:val="0"/>
      <w:spacing w:before="120" w:line="200" w:lineRule="atLeast"/>
      <w:jc w:val="both"/>
    </w:pPr>
    <w:rPr>
      <w:rFonts w:ascii="Palatino Linotype" w:eastAsia="Times New Roman" w:hAnsi="Palatino Linotype" w:cs="Times New Roman"/>
      <w:snapToGrid w:val="0"/>
      <w:color w:val="000000"/>
      <w:kern w:val="0"/>
      <w:sz w:val="18"/>
      <w:lang w:eastAsia="de-DE" w:bidi="en-US"/>
    </w:rPr>
  </w:style>
  <w:style w:type="paragraph" w:customStyle="1" w:styleId="MDPI41tablecaption">
    <w:name w:val="MDPI_4.1_table_caption"/>
    <w:basedOn w:val="MDPI62Acknowledgments"/>
    <w:qFormat/>
    <w:rsid w:val="00DB75FF"/>
    <w:pPr>
      <w:spacing w:before="240" w:after="120" w:line="260" w:lineRule="atLeast"/>
      <w:ind w:left="425" w:right="425"/>
    </w:pPr>
    <w:rPr>
      <w:rFonts w:cstheme="minorBidi"/>
      <w:snapToGrid/>
      <w:szCs w:val="22"/>
    </w:rPr>
  </w:style>
  <w:style w:type="paragraph" w:customStyle="1" w:styleId="MDPI42tablebody">
    <w:name w:val="MDPI_4.2_table_body"/>
    <w:qFormat/>
    <w:rsid w:val="003B4E63"/>
    <w:pPr>
      <w:adjustRightInd w:val="0"/>
      <w:snapToGrid w:val="0"/>
    </w:pPr>
    <w:rPr>
      <w:rFonts w:ascii="Palatino Linotype" w:eastAsia="Times New Roman" w:hAnsi="Palatino Linotype"/>
      <w:snapToGrid w:val="0"/>
      <w:color w:val="000000"/>
      <w:kern w:val="0"/>
      <w:lang w:eastAsia="de-DE" w:bidi="en-US"/>
    </w:rPr>
  </w:style>
  <w:style w:type="paragraph" w:customStyle="1" w:styleId="MDPI43tablefooter">
    <w:name w:val="MDPI_4.3_table_footer"/>
    <w:basedOn w:val="MDPI41tablecaption"/>
    <w:next w:val="MDPI31text"/>
    <w:qFormat/>
    <w:rsid w:val="00B65A10"/>
    <w:pPr>
      <w:spacing w:before="0"/>
      <w:ind w:left="0" w:right="0"/>
    </w:pPr>
  </w:style>
  <w:style w:type="paragraph" w:customStyle="1" w:styleId="MDPI51figurecaption">
    <w:name w:val="MDPI_5.1_figure_caption"/>
    <w:basedOn w:val="MDPI62Acknowledgments"/>
    <w:qFormat/>
    <w:rsid w:val="003B4E63"/>
    <w:pPr>
      <w:spacing w:after="240" w:line="260" w:lineRule="atLeast"/>
      <w:ind w:left="425" w:right="425"/>
    </w:pPr>
    <w:rPr>
      <w:snapToGrid/>
    </w:rPr>
  </w:style>
  <w:style w:type="paragraph" w:customStyle="1" w:styleId="MDPI52figure">
    <w:name w:val="MDPI_5.2_figure"/>
    <w:qFormat/>
    <w:rsid w:val="00B65A10"/>
    <w:pPr>
      <w:jc w:val="center"/>
    </w:pPr>
    <w:rPr>
      <w:rFonts w:ascii="Palatino Linotype" w:eastAsia="Times New Roman" w:hAnsi="Palatino Linotype"/>
      <w:snapToGrid w:val="0"/>
      <w:color w:val="000000"/>
      <w:kern w:val="0"/>
      <w:sz w:val="24"/>
      <w:lang w:eastAsia="de-DE" w:bidi="en-US"/>
    </w:rPr>
  </w:style>
  <w:style w:type="paragraph" w:customStyle="1" w:styleId="MDPI61Supplementary">
    <w:name w:val="MDPI_6.1_Supplementary"/>
    <w:basedOn w:val="MDPI62Acknowledgments"/>
    <w:qFormat/>
    <w:rsid w:val="00B65A10"/>
    <w:pPr>
      <w:spacing w:before="240"/>
    </w:pPr>
    <w:rPr>
      <w:lang w:eastAsia="en-US"/>
    </w:rPr>
  </w:style>
  <w:style w:type="paragraph" w:customStyle="1" w:styleId="MDPI63AuthorContributions">
    <w:name w:val="MDPI_6.3_AuthorContributions"/>
    <w:basedOn w:val="MDPI62Acknowledgments"/>
    <w:qFormat/>
    <w:rsid w:val="00B65A10"/>
    <w:rPr>
      <w:rFonts w:eastAsia="SimSun"/>
      <w:color w:val="auto"/>
      <w:lang w:eastAsia="en-US"/>
    </w:rPr>
  </w:style>
  <w:style w:type="paragraph" w:customStyle="1" w:styleId="MDPI64CoI">
    <w:name w:val="MDPI_6.4_CoI"/>
    <w:basedOn w:val="MDPI62Acknowledgments"/>
    <w:qFormat/>
    <w:rsid w:val="00B65A10"/>
  </w:style>
  <w:style w:type="paragraph" w:customStyle="1" w:styleId="MDPI72Copyright">
    <w:name w:val="MDPI_7.2_Copyright"/>
    <w:basedOn w:val="MDPI71References"/>
    <w:qFormat/>
    <w:rsid w:val="00CE10A1"/>
    <w:pPr>
      <w:numPr>
        <w:numId w:val="0"/>
      </w:numPr>
      <w:spacing w:before="400"/>
    </w:pPr>
    <w:rPr>
      <w:noProof/>
      <w:spacing w:val="-2"/>
      <w:lang w:val="en-GB" w:eastAsia="en-GB" w:bidi="ar-SA"/>
    </w:rPr>
  </w:style>
  <w:style w:type="paragraph" w:customStyle="1" w:styleId="MDPI73CopyrightImage">
    <w:name w:val="MDPI_7.3_CopyrightImage"/>
    <w:rsid w:val="003B4E63"/>
    <w:pPr>
      <w:adjustRightInd w:val="0"/>
      <w:snapToGrid w:val="0"/>
      <w:spacing w:after="100"/>
      <w:jc w:val="right"/>
    </w:pPr>
    <w:rPr>
      <w:rFonts w:eastAsia="Times New Roman" w:cs="Times New Roman"/>
      <w:color w:val="000000"/>
      <w:kern w:val="0"/>
      <w:lang w:eastAsia="de-CH"/>
    </w:rPr>
  </w:style>
  <w:style w:type="paragraph" w:customStyle="1" w:styleId="MDPI81theorem">
    <w:name w:val="MDPI_8.1_theorem"/>
    <w:basedOn w:val="MDPI32textnoindent"/>
    <w:qFormat/>
    <w:rsid w:val="00B65A10"/>
    <w:rPr>
      <w:i/>
    </w:rPr>
  </w:style>
  <w:style w:type="paragraph" w:customStyle="1" w:styleId="MDPI82proof">
    <w:name w:val="MDPI_8.2_proof"/>
    <w:basedOn w:val="MDPI32textnoindent"/>
    <w:qFormat/>
    <w:rsid w:val="00CF28B7"/>
  </w:style>
  <w:style w:type="paragraph" w:customStyle="1" w:styleId="MDPIfooter">
    <w:name w:val="MDPI_footer"/>
    <w:qFormat/>
    <w:rsid w:val="003B4E63"/>
    <w:pPr>
      <w:adjustRightInd w:val="0"/>
      <w:snapToGrid w:val="0"/>
      <w:spacing w:before="120"/>
      <w:jc w:val="center"/>
    </w:pPr>
    <w:rPr>
      <w:rFonts w:ascii="Palatino Linotype" w:eastAsia="Times New Roman" w:hAnsi="Palatino Linotype" w:cs="Times New Roman"/>
      <w:kern w:val="0"/>
      <w:lang w:eastAsia="de-DE"/>
    </w:rPr>
  </w:style>
  <w:style w:type="paragraph" w:customStyle="1" w:styleId="MDPIfooterfirstpage">
    <w:name w:val="MDPI_footer_firstpage"/>
    <w:basedOn w:val="MDPIfooter"/>
    <w:qFormat/>
    <w:rsid w:val="002220D5"/>
    <w:pPr>
      <w:tabs>
        <w:tab w:val="right" w:pos="8845"/>
      </w:tabs>
      <w:spacing w:line="160" w:lineRule="exact"/>
      <w:jc w:val="left"/>
    </w:pPr>
    <w:rPr>
      <w:sz w:val="16"/>
    </w:rPr>
  </w:style>
  <w:style w:type="paragraph" w:customStyle="1" w:styleId="MDPI31text">
    <w:name w:val="MDPI_3.1_text"/>
    <w:qFormat/>
    <w:rsid w:val="003B4E63"/>
    <w:pPr>
      <w:adjustRightInd w:val="0"/>
      <w:snapToGrid w:val="0"/>
      <w:spacing w:line="260" w:lineRule="atLeast"/>
      <w:ind w:firstLine="425"/>
      <w:jc w:val="both"/>
    </w:pPr>
    <w:rPr>
      <w:rFonts w:ascii="Palatino Linotype" w:eastAsia="Times New Roman" w:hAnsi="Palatino Linotype" w:cs="Times New Roman"/>
      <w:snapToGrid w:val="0"/>
      <w:color w:val="000000"/>
      <w:kern w:val="0"/>
      <w:szCs w:val="22"/>
      <w:lang w:eastAsia="de-DE" w:bidi="en-US"/>
    </w:rPr>
  </w:style>
  <w:style w:type="paragraph" w:customStyle="1" w:styleId="MDPI23heading3">
    <w:name w:val="MDPI_2.3_heading3"/>
    <w:basedOn w:val="MDPI31text"/>
    <w:qFormat/>
    <w:rsid w:val="004B664F"/>
    <w:pPr>
      <w:spacing w:before="240" w:after="120"/>
      <w:ind w:firstLine="0"/>
      <w:jc w:val="left"/>
      <w:outlineLvl w:val="2"/>
    </w:pPr>
  </w:style>
  <w:style w:type="paragraph" w:customStyle="1" w:styleId="MDPI21heading1">
    <w:name w:val="MDPI_2.1_heading1"/>
    <w:basedOn w:val="MDPI23heading3"/>
    <w:qFormat/>
    <w:rsid w:val="004B664F"/>
    <w:pPr>
      <w:outlineLvl w:val="0"/>
    </w:pPr>
    <w:rPr>
      <w:b/>
    </w:rPr>
  </w:style>
  <w:style w:type="paragraph" w:customStyle="1" w:styleId="MDPI22heading2">
    <w:name w:val="MDPI_2.2_heading2"/>
    <w:basedOn w:val="MDPItext"/>
    <w:qFormat/>
    <w:rsid w:val="004B664F"/>
    <w:pPr>
      <w:spacing w:before="240" w:after="120" w:line="260" w:lineRule="atLeast"/>
      <w:ind w:left="0" w:right="0" w:firstLine="0"/>
      <w:jc w:val="left"/>
      <w:outlineLvl w:val="1"/>
    </w:pPr>
    <w:rPr>
      <w:rFonts w:ascii="Palatino Linotype" w:hAnsi="Palatino Linotype"/>
      <w:i/>
      <w:sz w:val="20"/>
    </w:rPr>
  </w:style>
  <w:style w:type="paragraph" w:customStyle="1" w:styleId="MDPI71References">
    <w:name w:val="MDPI_7.1_References"/>
    <w:basedOn w:val="MDPI62Acknowledgments"/>
    <w:qFormat/>
    <w:rsid w:val="004C71C5"/>
    <w:pPr>
      <w:numPr>
        <w:numId w:val="6"/>
      </w:numPr>
      <w:spacing w:before="0" w:line="260" w:lineRule="atLeast"/>
    </w:pPr>
  </w:style>
  <w:style w:type="paragraph" w:customStyle="1" w:styleId="MDPIheadermdpilogo">
    <w:name w:val="MDPI_header_mdpi_logo"/>
    <w:qFormat/>
    <w:rsid w:val="003B4E63"/>
    <w:pPr>
      <w:adjustRightInd w:val="0"/>
      <w:snapToGrid w:val="0"/>
      <w:jc w:val="right"/>
    </w:pPr>
    <w:rPr>
      <w:rFonts w:ascii="Palatino Linotype" w:eastAsia="Times New Roman" w:hAnsi="Palatino Linotype" w:cs="Times New Roman"/>
      <w:color w:val="000000"/>
      <w:kern w:val="0"/>
      <w:sz w:val="24"/>
      <w:szCs w:val="22"/>
      <w:lang w:eastAsia="de-CH"/>
    </w:rPr>
  </w:style>
  <w:style w:type="paragraph" w:customStyle="1" w:styleId="MDPI411onetablecaption">
    <w:name w:val="MDPI_4.1.1_one_table_caption"/>
    <w:basedOn w:val="Normal"/>
    <w:qFormat/>
    <w:rsid w:val="009136F9"/>
    <w:pPr>
      <w:adjustRightInd w:val="0"/>
      <w:snapToGrid w:val="0"/>
      <w:spacing w:before="120" w:after="240" w:line="260" w:lineRule="atLeast"/>
      <w:jc w:val="center"/>
    </w:pPr>
    <w:rPr>
      <w:rFonts w:ascii="Palatino Linotype" w:hAnsi="Palatino Linotype" w:cstheme="minorBidi"/>
      <w:sz w:val="18"/>
      <w:szCs w:val="22"/>
      <w:lang w:bidi="en-US"/>
    </w:rPr>
  </w:style>
  <w:style w:type="paragraph" w:customStyle="1" w:styleId="MDPI511onefigurecaption">
    <w:name w:val="MDPI_5.1.1_one_figure_caption"/>
    <w:basedOn w:val="Normal"/>
    <w:qFormat/>
    <w:rsid w:val="009136F9"/>
    <w:pPr>
      <w:adjustRightInd w:val="0"/>
      <w:snapToGrid w:val="0"/>
      <w:spacing w:before="120" w:after="240" w:line="260" w:lineRule="atLeast"/>
      <w:jc w:val="center"/>
    </w:pPr>
    <w:rPr>
      <w:rFonts w:ascii="Palatino Linotype" w:hAnsi="Palatino Linotype"/>
      <w:sz w:val="18"/>
      <w:lang w:bidi="en-US"/>
    </w:rPr>
  </w:style>
  <w:style w:type="paragraph" w:customStyle="1" w:styleId="MDPItext">
    <w:name w:val="MDPI_text"/>
    <w:basedOn w:val="Mdeck4text"/>
    <w:qFormat/>
    <w:rsid w:val="006C7D91"/>
    <w:pPr>
      <w:ind w:left="425" w:right="425"/>
    </w:pPr>
    <w:rPr>
      <w:rFonts w:cs="Times New Roman"/>
      <w:noProof/>
      <w:sz w:val="22"/>
      <w:szCs w:val="22"/>
    </w:rPr>
  </w:style>
  <w:style w:type="paragraph" w:customStyle="1" w:styleId="MDPItitle">
    <w:name w:val="MDPI_title"/>
    <w:qFormat/>
    <w:rsid w:val="003B4E63"/>
    <w:pPr>
      <w:adjustRightInd w:val="0"/>
      <w:snapToGrid w:val="0"/>
      <w:spacing w:after="240"/>
    </w:pPr>
    <w:rPr>
      <w:rFonts w:eastAsia="Times New Roman" w:cs="Times New Roman"/>
      <w:b/>
      <w:snapToGrid w:val="0"/>
      <w:color w:val="000000"/>
      <w:kern w:val="0"/>
      <w:sz w:val="36"/>
      <w:lang w:eastAsia="de-DE" w:bidi="en-US"/>
    </w:rPr>
  </w:style>
  <w:style w:type="paragraph" w:styleId="Revisin">
    <w:name w:val="Revision"/>
    <w:hidden/>
    <w:uiPriority w:val="99"/>
    <w:semiHidden/>
    <w:rsid w:val="00835809"/>
    <w:rPr>
      <w:rFonts w:eastAsia="Times New Roman" w:cs="Times New Roman"/>
      <w:color w:val="000000"/>
      <w:kern w:val="0"/>
      <w:sz w:val="24"/>
      <w:lang w:eastAsia="de-DE"/>
    </w:rPr>
  </w:style>
  <w:style w:type="character" w:customStyle="1" w:styleId="shorttext">
    <w:name w:val="short_text"/>
    <w:basedOn w:val="Fuentedeprrafopredeter"/>
    <w:rsid w:val="00D127E6"/>
  </w:style>
  <w:style w:type="character" w:styleId="Refdenotaalpie">
    <w:name w:val="footnote reference"/>
    <w:basedOn w:val="Fuentedeprrafopredeter"/>
    <w:uiPriority w:val="99"/>
    <w:semiHidden/>
    <w:unhideWhenUsed/>
    <w:rsid w:val="006C55C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335964">
      <w:bodyDiv w:val="1"/>
      <w:marLeft w:val="0"/>
      <w:marRight w:val="0"/>
      <w:marTop w:val="0"/>
      <w:marBottom w:val="0"/>
      <w:divBdr>
        <w:top w:val="none" w:sz="0" w:space="0" w:color="auto"/>
        <w:left w:val="none" w:sz="0" w:space="0" w:color="auto"/>
        <w:bottom w:val="none" w:sz="0" w:space="0" w:color="auto"/>
        <w:right w:val="none" w:sz="0" w:space="0" w:color="auto"/>
      </w:divBdr>
    </w:div>
    <w:div w:id="342785398">
      <w:bodyDiv w:val="1"/>
      <w:marLeft w:val="0"/>
      <w:marRight w:val="0"/>
      <w:marTop w:val="0"/>
      <w:marBottom w:val="0"/>
      <w:divBdr>
        <w:top w:val="none" w:sz="0" w:space="0" w:color="auto"/>
        <w:left w:val="none" w:sz="0" w:space="0" w:color="auto"/>
        <w:bottom w:val="none" w:sz="0" w:space="0" w:color="auto"/>
        <w:right w:val="none" w:sz="0" w:space="0" w:color="auto"/>
      </w:divBdr>
    </w:div>
    <w:div w:id="352807710">
      <w:bodyDiv w:val="1"/>
      <w:marLeft w:val="0"/>
      <w:marRight w:val="0"/>
      <w:marTop w:val="0"/>
      <w:marBottom w:val="0"/>
      <w:divBdr>
        <w:top w:val="none" w:sz="0" w:space="0" w:color="auto"/>
        <w:left w:val="none" w:sz="0" w:space="0" w:color="auto"/>
        <w:bottom w:val="none" w:sz="0" w:space="0" w:color="auto"/>
        <w:right w:val="none" w:sz="0" w:space="0" w:color="auto"/>
      </w:divBdr>
    </w:div>
    <w:div w:id="363755120">
      <w:bodyDiv w:val="1"/>
      <w:marLeft w:val="0"/>
      <w:marRight w:val="0"/>
      <w:marTop w:val="0"/>
      <w:marBottom w:val="0"/>
      <w:divBdr>
        <w:top w:val="none" w:sz="0" w:space="0" w:color="auto"/>
        <w:left w:val="none" w:sz="0" w:space="0" w:color="auto"/>
        <w:bottom w:val="none" w:sz="0" w:space="0" w:color="auto"/>
        <w:right w:val="none" w:sz="0" w:space="0" w:color="auto"/>
      </w:divBdr>
    </w:div>
    <w:div w:id="439029795">
      <w:bodyDiv w:val="1"/>
      <w:marLeft w:val="0"/>
      <w:marRight w:val="0"/>
      <w:marTop w:val="0"/>
      <w:marBottom w:val="0"/>
      <w:divBdr>
        <w:top w:val="none" w:sz="0" w:space="0" w:color="auto"/>
        <w:left w:val="none" w:sz="0" w:space="0" w:color="auto"/>
        <w:bottom w:val="none" w:sz="0" w:space="0" w:color="auto"/>
        <w:right w:val="none" w:sz="0" w:space="0" w:color="auto"/>
      </w:divBdr>
    </w:div>
    <w:div w:id="454300305">
      <w:bodyDiv w:val="1"/>
      <w:marLeft w:val="0"/>
      <w:marRight w:val="0"/>
      <w:marTop w:val="0"/>
      <w:marBottom w:val="0"/>
      <w:divBdr>
        <w:top w:val="none" w:sz="0" w:space="0" w:color="auto"/>
        <w:left w:val="none" w:sz="0" w:space="0" w:color="auto"/>
        <w:bottom w:val="none" w:sz="0" w:space="0" w:color="auto"/>
        <w:right w:val="none" w:sz="0" w:space="0" w:color="auto"/>
      </w:divBdr>
    </w:div>
    <w:div w:id="491455156">
      <w:bodyDiv w:val="1"/>
      <w:marLeft w:val="0"/>
      <w:marRight w:val="0"/>
      <w:marTop w:val="0"/>
      <w:marBottom w:val="0"/>
      <w:divBdr>
        <w:top w:val="none" w:sz="0" w:space="0" w:color="auto"/>
        <w:left w:val="none" w:sz="0" w:space="0" w:color="auto"/>
        <w:bottom w:val="none" w:sz="0" w:space="0" w:color="auto"/>
        <w:right w:val="none" w:sz="0" w:space="0" w:color="auto"/>
      </w:divBdr>
    </w:div>
    <w:div w:id="615672308">
      <w:bodyDiv w:val="1"/>
      <w:marLeft w:val="0"/>
      <w:marRight w:val="0"/>
      <w:marTop w:val="0"/>
      <w:marBottom w:val="0"/>
      <w:divBdr>
        <w:top w:val="none" w:sz="0" w:space="0" w:color="auto"/>
        <w:left w:val="none" w:sz="0" w:space="0" w:color="auto"/>
        <w:bottom w:val="none" w:sz="0" w:space="0" w:color="auto"/>
        <w:right w:val="none" w:sz="0" w:space="0" w:color="auto"/>
      </w:divBdr>
    </w:div>
    <w:div w:id="713042276">
      <w:bodyDiv w:val="1"/>
      <w:marLeft w:val="0"/>
      <w:marRight w:val="0"/>
      <w:marTop w:val="0"/>
      <w:marBottom w:val="0"/>
      <w:divBdr>
        <w:top w:val="none" w:sz="0" w:space="0" w:color="auto"/>
        <w:left w:val="none" w:sz="0" w:space="0" w:color="auto"/>
        <w:bottom w:val="none" w:sz="0" w:space="0" w:color="auto"/>
        <w:right w:val="none" w:sz="0" w:space="0" w:color="auto"/>
      </w:divBdr>
    </w:div>
    <w:div w:id="928735604">
      <w:bodyDiv w:val="1"/>
      <w:marLeft w:val="0"/>
      <w:marRight w:val="0"/>
      <w:marTop w:val="0"/>
      <w:marBottom w:val="0"/>
      <w:divBdr>
        <w:top w:val="none" w:sz="0" w:space="0" w:color="auto"/>
        <w:left w:val="none" w:sz="0" w:space="0" w:color="auto"/>
        <w:bottom w:val="none" w:sz="0" w:space="0" w:color="auto"/>
        <w:right w:val="none" w:sz="0" w:space="0" w:color="auto"/>
      </w:divBdr>
    </w:div>
    <w:div w:id="1218736187">
      <w:bodyDiv w:val="1"/>
      <w:marLeft w:val="0"/>
      <w:marRight w:val="0"/>
      <w:marTop w:val="0"/>
      <w:marBottom w:val="0"/>
      <w:divBdr>
        <w:top w:val="none" w:sz="0" w:space="0" w:color="auto"/>
        <w:left w:val="none" w:sz="0" w:space="0" w:color="auto"/>
        <w:bottom w:val="none" w:sz="0" w:space="0" w:color="auto"/>
        <w:right w:val="none" w:sz="0" w:space="0" w:color="auto"/>
      </w:divBdr>
    </w:div>
    <w:div w:id="1266187084">
      <w:bodyDiv w:val="1"/>
      <w:marLeft w:val="0"/>
      <w:marRight w:val="0"/>
      <w:marTop w:val="0"/>
      <w:marBottom w:val="0"/>
      <w:divBdr>
        <w:top w:val="none" w:sz="0" w:space="0" w:color="auto"/>
        <w:left w:val="none" w:sz="0" w:space="0" w:color="auto"/>
        <w:bottom w:val="none" w:sz="0" w:space="0" w:color="auto"/>
        <w:right w:val="none" w:sz="0" w:space="0" w:color="auto"/>
      </w:divBdr>
    </w:div>
    <w:div w:id="1333944744">
      <w:bodyDiv w:val="1"/>
      <w:marLeft w:val="0"/>
      <w:marRight w:val="0"/>
      <w:marTop w:val="0"/>
      <w:marBottom w:val="0"/>
      <w:divBdr>
        <w:top w:val="none" w:sz="0" w:space="0" w:color="auto"/>
        <w:left w:val="none" w:sz="0" w:space="0" w:color="auto"/>
        <w:bottom w:val="none" w:sz="0" w:space="0" w:color="auto"/>
        <w:right w:val="none" w:sz="0" w:space="0" w:color="auto"/>
      </w:divBdr>
    </w:div>
    <w:div w:id="1394354508">
      <w:bodyDiv w:val="1"/>
      <w:marLeft w:val="0"/>
      <w:marRight w:val="0"/>
      <w:marTop w:val="0"/>
      <w:marBottom w:val="0"/>
      <w:divBdr>
        <w:top w:val="none" w:sz="0" w:space="0" w:color="auto"/>
        <w:left w:val="none" w:sz="0" w:space="0" w:color="auto"/>
        <w:bottom w:val="none" w:sz="0" w:space="0" w:color="auto"/>
        <w:right w:val="none" w:sz="0" w:space="0" w:color="auto"/>
      </w:divBdr>
      <w:divsChild>
        <w:div w:id="699160536">
          <w:marLeft w:val="0"/>
          <w:marRight w:val="0"/>
          <w:marTop w:val="0"/>
          <w:marBottom w:val="0"/>
          <w:divBdr>
            <w:top w:val="none" w:sz="0" w:space="0" w:color="auto"/>
            <w:left w:val="none" w:sz="0" w:space="0" w:color="auto"/>
            <w:bottom w:val="none" w:sz="0" w:space="0" w:color="auto"/>
            <w:right w:val="none" w:sz="0" w:space="0" w:color="auto"/>
          </w:divBdr>
        </w:div>
      </w:divsChild>
    </w:div>
    <w:div w:id="1448500675">
      <w:bodyDiv w:val="1"/>
      <w:marLeft w:val="0"/>
      <w:marRight w:val="0"/>
      <w:marTop w:val="0"/>
      <w:marBottom w:val="0"/>
      <w:divBdr>
        <w:top w:val="none" w:sz="0" w:space="0" w:color="auto"/>
        <w:left w:val="none" w:sz="0" w:space="0" w:color="auto"/>
        <w:bottom w:val="none" w:sz="0" w:space="0" w:color="auto"/>
        <w:right w:val="none" w:sz="0" w:space="0" w:color="auto"/>
      </w:divBdr>
    </w:div>
    <w:div w:id="1520508371">
      <w:bodyDiv w:val="1"/>
      <w:marLeft w:val="0"/>
      <w:marRight w:val="0"/>
      <w:marTop w:val="0"/>
      <w:marBottom w:val="0"/>
      <w:divBdr>
        <w:top w:val="none" w:sz="0" w:space="0" w:color="auto"/>
        <w:left w:val="none" w:sz="0" w:space="0" w:color="auto"/>
        <w:bottom w:val="none" w:sz="0" w:space="0" w:color="auto"/>
        <w:right w:val="none" w:sz="0" w:space="0" w:color="auto"/>
      </w:divBdr>
    </w:div>
    <w:div w:id="1714498082">
      <w:bodyDiv w:val="1"/>
      <w:marLeft w:val="0"/>
      <w:marRight w:val="0"/>
      <w:marTop w:val="0"/>
      <w:marBottom w:val="0"/>
      <w:divBdr>
        <w:top w:val="none" w:sz="0" w:space="0" w:color="auto"/>
        <w:left w:val="none" w:sz="0" w:space="0" w:color="auto"/>
        <w:bottom w:val="none" w:sz="0" w:space="0" w:color="auto"/>
        <w:right w:val="none" w:sz="0" w:space="0" w:color="auto"/>
      </w:divBdr>
    </w:div>
    <w:div w:id="1715546369">
      <w:bodyDiv w:val="1"/>
      <w:marLeft w:val="0"/>
      <w:marRight w:val="0"/>
      <w:marTop w:val="0"/>
      <w:marBottom w:val="0"/>
      <w:divBdr>
        <w:top w:val="none" w:sz="0" w:space="0" w:color="auto"/>
        <w:left w:val="none" w:sz="0" w:space="0" w:color="auto"/>
        <w:bottom w:val="none" w:sz="0" w:space="0" w:color="auto"/>
        <w:right w:val="none" w:sz="0" w:space="0" w:color="auto"/>
      </w:divBdr>
    </w:div>
    <w:div w:id="1833332848">
      <w:bodyDiv w:val="1"/>
      <w:marLeft w:val="0"/>
      <w:marRight w:val="0"/>
      <w:marTop w:val="0"/>
      <w:marBottom w:val="0"/>
      <w:divBdr>
        <w:top w:val="none" w:sz="0" w:space="0" w:color="auto"/>
        <w:left w:val="none" w:sz="0" w:space="0" w:color="auto"/>
        <w:bottom w:val="none" w:sz="0" w:space="0" w:color="auto"/>
        <w:right w:val="none" w:sz="0" w:space="0" w:color="auto"/>
      </w:divBdr>
    </w:div>
    <w:div w:id="2051370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creativecommons.org/licenses/by/4.0/" TargetMode="Externa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w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ntTable" Target="fontTable.xml"/><Relationship Id="rId30" Type="http://schemas.microsoft.com/office/2016/09/relationships/commentsIds" Target="commentsIds.xml"/></Relationships>
</file>

<file path=word/_rels/header3.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sensors-template.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WHO17</b:Tag>
    <b:SourceType>InternetSite</b:SourceType>
    <b:Guid>{D4E3B373-F4E1-47F4-B4C1-42D9AD1A0158}</b:Guid>
    <b:Title>World Health Organization (WHO).</b:Title>
    <b:Year>2017</b:Year>
    <b:Author>
      <b:Author>
        <b:NameList>
          <b:Person>
            <b:Last>WHO.</b:Last>
          </b:Person>
        </b:NameList>
      </b:Author>
    </b:Author>
    <b:InternetSiteTitle>WHO</b:InternetSiteTitle>
    <b:Month>October</b:Month>
    <b:URL>http://www.who.int/mediacentre/factsheets/fs311/en/</b:URL>
    <b:RefOrder>1</b:RefOrder>
  </b:Source>
  <b:Source>
    <b:Tag>Eil06</b:Tag>
    <b:SourceType>Book</b:SourceType>
    <b:Guid>{3D12EE18-7773-41B8-90BA-AF27203C37EC}</b:Guid>
    <b:Title>Evidence for nutritional benefits in prolonging wellness</b:Title>
    <b:Year>2006</b:Year>
    <b:Author>
      <b:Author>
        <b:NameList>
          <b:Person>
            <b:Last>Eileen T Kennedy</b:Last>
            <b:First>Am</b:First>
            <b:Middle>J Clin Nutr.</b:Middle>
          </b:Person>
        </b:NameList>
      </b:Author>
    </b:Author>
    <b:RefOrder>2</b:RefOrder>
  </b:Source>
  <b:Source>
    <b:Tag>Fre17</b:Tag>
    <b:SourceType>InternetSite</b:SourceType>
    <b:Guid>{CF0CDFA5-3410-4226-A3EA-9C19AE2E3C3C}</b:Guid>
    <b:Title>Freeletics Nutrition</b:Title>
    <b:Year>2017</b:Year>
    <b:Author>
      <b:Author>
        <b:NameList>
          <b:Person>
            <b:Last>Freeletics</b:Last>
          </b:Person>
        </b:NameList>
      </b:Author>
    </b:Author>
    <b:URL>https://www.freeletics.com/es/nutrition</b:URL>
    <b:RefOrder>3</b:RefOrder>
  </b:Source>
  <b:Source>
    <b:Tag>Edi17</b:Tag>
    <b:SourceType>InternetSite</b:SourceType>
    <b:Guid>{D23ABF23-2113-420B-86B3-FB1AFC45A77C}</b:Guid>
    <b:Author>
      <b:Author>
        <b:NameList>
          <b:Person>
            <b:Last>Ediger</b:Last>
          </b:Person>
        </b:NameList>
      </b:Author>
    </b:Author>
    <b:Title>Diary of Nutrition</b:Title>
    <b:Year>2017</b:Year>
    <b:URL>https://play.google.com/store/apps/details?id=ediger.diarynutrition</b:URL>
    <b:RefOrder>4</b:RefOrder>
  </b:Source>
  <b:Source>
    <b:Tag>8fi17</b:Tag>
    <b:SourceType>InternetSite</b:SourceType>
    <b:Guid>{A1D53E2E-EA41-4A73-974F-BC6FEBB22960}</b:Guid>
    <b:Author>
      <b:Author>
        <b:NameList>
          <b:Person>
            <b:Last>8fit</b:Last>
          </b:Person>
        </b:NameList>
      </b:Author>
    </b:Author>
    <b:Title>8fit</b:Title>
    <b:Year>2017</b:Year>
    <b:URL>https://8fit.com/?utm_source=Adwords&amp;utm_medium=CPC&amp;utm_campaign=CA-brand-desktop&amp;gclid=Cj0KCQiAus_QBRDgARIsAIRGNGis3mp--hu4-4RcOM_0ql8o8qjqfXqhZddDvssdRRSzdEJa9XLSf2IaAiD-EALw_wcB</b:URL>
    <b:RefOrder>5</b:RefOrder>
  </b:Source>
  <b:Source>
    <b:Tag>Und17</b:Tag>
    <b:SourceType>InternetSite</b:SourceType>
    <b:Guid>{B715C9AA-16B8-40D9-B178-20ECC6D362CC}</b:Guid>
    <b:Author>
      <b:Author>
        <b:NameList>
          <b:Person>
            <b:Last>Armour</b:Last>
            <b:First>Under</b:First>
          </b:Person>
        </b:NameList>
      </b:Author>
    </b:Author>
    <b:Title>MyFitnessPal</b:Title>
    <b:Year>2017</b:Year>
    <b:URL>https://www.myfitnesspal.com/es</b:URL>
    <b:RefOrder>6</b:RefOrder>
  </b:Source>
  <b:Source>
    <b:Tag>Lif17</b:Tag>
    <b:SourceType>InternetSite</b:SourceType>
    <b:Guid>{0A3897BA-D3B0-4DBC-AD77-EC92D1E77BAB}</b:Guid>
    <b:Author>
      <b:Author>
        <b:NameList>
          <b:Person>
            <b:Last>AB</b:Last>
            <b:First>Lifesum</b:First>
          </b:Person>
        </b:NameList>
      </b:Author>
    </b:Author>
    <b:Title>Lifesum </b:Title>
    <b:Year>2017</b:Year>
    <b:URL>https://lifesum.com/</b:URL>
    <b:RefOrder>7</b:RefOrder>
  </b:Source>
  <b:Source>
    <b:Tag>Aut17</b:Tag>
    <b:SourceType>InternetSite</b:SourceType>
    <b:Guid>{01991461-6758-4809-ADD8-43E49AE116AF}</b:Guid>
    <b:Title>JSON Web Tokens</b:Title>
    <b:Year>2017</b:Year>
    <b:Author>
      <b:Author>
        <b:NameList>
          <b:Person>
            <b:Last>Auth0</b:Last>
          </b:Person>
        </b:NameList>
      </b:Author>
    </b:Author>
    <b:URL>https://jwt.io/</b:URL>
    <b:RefOrder>8</b:RefOrder>
  </b:Source>
</b:Sources>
</file>

<file path=customXml/itemProps1.xml><?xml version="1.0" encoding="utf-8"?>
<ds:datastoreItem xmlns:ds="http://schemas.openxmlformats.org/officeDocument/2006/customXml" ds:itemID="{28288A56-E288-4943-8E98-402B80DAC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sensors-template.dot</Template>
  <TotalTime>0</TotalTime>
  <Pages>15</Pages>
  <Words>6023</Words>
  <Characters>33132</Characters>
  <Application>Microsoft Office Word</Application>
  <DocSecurity>0</DocSecurity>
  <Lines>276</Lines>
  <Paragraphs>78</Paragraphs>
  <ScaleCrop>false</ScaleCrop>
  <HeadingPairs>
    <vt:vector size="2" baseType="variant">
      <vt:variant>
        <vt:lpstr>Título</vt:lpstr>
      </vt:variant>
      <vt:variant>
        <vt:i4>1</vt:i4>
      </vt:variant>
    </vt:vector>
  </HeadingPairs>
  <TitlesOfParts>
    <vt:vector size="1" baseType="lpstr">
      <vt:lpstr>Type of the Paper (Article</vt:lpstr>
    </vt:vector>
  </TitlesOfParts>
  <Company/>
  <LinksUpToDate>false</LinksUpToDate>
  <CharactersWithSpaces>39077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creator>Sasu</dc:creator>
  <cp:lastModifiedBy>Antonio Benitez</cp:lastModifiedBy>
  <cp:revision>2</cp:revision>
  <cp:lastPrinted>2017-11-23T10:30:00Z</cp:lastPrinted>
  <dcterms:created xsi:type="dcterms:W3CDTF">2017-12-21T19:02:00Z</dcterms:created>
  <dcterms:modified xsi:type="dcterms:W3CDTF">2017-12-21T19:02:00Z</dcterms:modified>
</cp:coreProperties>
</file>